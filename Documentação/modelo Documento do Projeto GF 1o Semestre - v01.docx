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C1DDD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EC456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EC456A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F63D2A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F63D2A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EC456A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EC456A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EC456A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3C1DDD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3" w:name="_Toc512519604"/>
      <w:r w:rsidRPr="00192CAB">
        <w:rPr>
          <w:b/>
        </w:rPr>
        <w:t>Testes</w:t>
      </w:r>
      <w:bookmarkEnd w:id="23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21B96BC3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6167D774" w14:textId="56870D4D" w:rsidR="00EC456A" w:rsidRDefault="00EC456A" w:rsidP="008F3EFD"/>
    <w:p w14:paraId="553C73FD" w14:textId="04C32A41" w:rsidR="008F3EFD" w:rsidRPr="00EC456A" w:rsidRDefault="00EC456A" w:rsidP="00EC456A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0B3AA654" w14:textId="122E11EB" w:rsidR="00B424CD" w:rsidRDefault="00B424CD" w:rsidP="000C07FE">
      <w:pPr>
        <w:rPr>
          <w:noProof/>
        </w:rPr>
      </w:pPr>
    </w:p>
    <w:p w14:paraId="786689CC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a conexão com a internet.</w:t>
      </w:r>
    </w:p>
    <w:p w14:paraId="10C155AB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se o Arduino está conectado e recebendo energia.</w:t>
      </w:r>
    </w:p>
    <w:p w14:paraId="64002CA7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se está conectado na porta USB.</w:t>
      </w:r>
    </w:p>
    <w:p w14:paraId="75BDF0F6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Tente abrir o sistema em um navegador diferente.</w:t>
      </w:r>
    </w:p>
    <w:p w14:paraId="12D1F598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Tente abrir o sistema em um dispositivo diferente.</w:t>
      </w:r>
    </w:p>
    <w:p w14:paraId="5CADBAB7" w14:textId="77777777" w:rsidR="00F026EE" w:rsidRDefault="00F026EE" w:rsidP="000C07FE">
      <w:pPr>
        <w:rPr>
          <w:noProof/>
        </w:rPr>
      </w:pPr>
    </w:p>
    <w:p w14:paraId="4D256100" w14:textId="77777777" w:rsidR="00F026EE" w:rsidRPr="00FF3FA3" w:rsidRDefault="00F026EE" w:rsidP="00F026EE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Caso o incidente seja resolvido, documentar na base de conhecimento se necessário.</w:t>
      </w:r>
    </w:p>
    <w:p w14:paraId="25552639" w14:textId="77777777" w:rsidR="00F026EE" w:rsidRDefault="00F026EE" w:rsidP="000C07FE">
      <w:pPr>
        <w:rPr>
          <w:noProof/>
        </w:rPr>
      </w:pP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4387D96A" w14:textId="15CA435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0B86B2C8" w14:textId="66B12E09" w:rsidR="007E2EF0" w:rsidRDefault="007E2EF0" w:rsidP="000C07FE">
      <w:pPr>
        <w:rPr>
          <w:noProof/>
        </w:rPr>
      </w:pPr>
    </w:p>
    <w:p w14:paraId="73781B8E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site está exibindo os dados corretamente.</w:t>
      </w:r>
    </w:p>
    <w:p w14:paraId="363FF852" w14:textId="64A93533" w:rsidR="007E2EF0" w:rsidRDefault="007E2EF0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Caso atendimento remoto não resolva o p</w:t>
      </w:r>
      <w:r>
        <w:rPr>
          <w:rFonts w:ascii="Calibri" w:hAnsi="Calibri" w:cs="Calibri"/>
          <w:color w:val="000000"/>
          <w:sz w:val="23"/>
          <w:szCs w:val="23"/>
          <w:lang w:eastAsia="pt-BR"/>
        </w:rPr>
        <w:t xml:space="preserve">roblema, agendar visita técnica, aonde o técnico iria tentar resolver o problema de la mesmo começando a seguir </w:t>
      </w:r>
      <w:r w:rsidR="00F026EE">
        <w:rPr>
          <w:rFonts w:ascii="Calibri" w:hAnsi="Calibri" w:cs="Calibri"/>
          <w:color w:val="000000"/>
          <w:sz w:val="23"/>
          <w:szCs w:val="23"/>
          <w:lang w:eastAsia="pt-BR"/>
        </w:rPr>
        <w:t>o atendimento aseguir:</w:t>
      </w:r>
    </w:p>
    <w:p w14:paraId="4A6ADA31" w14:textId="22F7DF9F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</w:p>
    <w:p w14:paraId="0E6E6C4E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integridade dos componentes.</w:t>
      </w:r>
    </w:p>
    <w:p w14:paraId="1A4A89B7" w14:textId="0FA3B74B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rFonts w:ascii="Calibri" w:hAnsi="Calibri" w:cs="Calibri"/>
          <w:color w:val="000000"/>
          <w:sz w:val="23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6BB6FFF" w14:textId="355178FB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rFonts w:ascii="Calibri" w:hAnsi="Calibri" w:cs="Calibri"/>
          <w:color w:val="000000"/>
          <w:sz w:val="23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119AFDF1" w14:textId="0E40C6FE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</w:p>
    <w:p w14:paraId="3D22B668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código de conexão com o banco.</w:t>
      </w:r>
    </w:p>
    <w:p w14:paraId="77BC891F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exibição de dados no gráfico.</w:t>
      </w:r>
    </w:p>
    <w:p w14:paraId="16E56632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inserção de incubadora.</w:t>
      </w:r>
    </w:p>
    <w:p w14:paraId="798E506C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inserção de recém-nascidos.</w:t>
      </w:r>
    </w:p>
    <w:p w14:paraId="63B02B47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todos os pontos da arquitetura do sistema.</w:t>
      </w:r>
    </w:p>
    <w:p w14:paraId="7879404B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Abrir uma GMUD para resolver o incidente/problema caso necessário.</w:t>
      </w:r>
    </w:p>
    <w:p w14:paraId="5EA486F6" w14:textId="77777777" w:rsidR="00F026EE" w:rsidRPr="00FF3FA3" w:rsidRDefault="00F026EE" w:rsidP="00F026EE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Documentar na base de conhecimento se necessário.</w:t>
      </w:r>
    </w:p>
    <w:p w14:paraId="661EC12F" w14:textId="44A9BC84" w:rsidR="00F026EE" w:rsidRDefault="00F026EE" w:rsidP="007E2EF0">
      <w:pPr>
        <w:spacing w:line="240" w:lineRule="auto"/>
      </w:pPr>
      <w:r>
        <w:t>Para que assim o problema seja solucionado.</w:t>
      </w:r>
    </w:p>
    <w:p w14:paraId="3EB1F31D" w14:textId="3DE26516" w:rsidR="00DF07FB" w:rsidRDefault="00DF07FB" w:rsidP="007E2EF0">
      <w:pPr>
        <w:spacing w:line="240" w:lineRule="auto"/>
      </w:pPr>
    </w:p>
    <w:p w14:paraId="314CC1B4" w14:textId="5C848431" w:rsidR="00DF07FB" w:rsidRPr="007E2EF0" w:rsidRDefault="00DF07FB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9"/>
          <w:footerReference w:type="default" r:id="rId50"/>
          <w:headerReference w:type="first" r:id="rId51"/>
          <w:footerReference w:type="first" r:id="rId5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C1DDD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60"/>
          <w:headerReference w:type="default" r:id="rId61"/>
          <w:footerReference w:type="default" r:id="rId62"/>
          <w:headerReference w:type="first" r:id="rId63"/>
          <w:footerReference w:type="first" r:id="rId6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5"/>
      <w:footerReference w:type="default" r:id="rId66"/>
      <w:headerReference w:type="first" r:id="rId67"/>
      <w:footerReference w:type="first" r:id="rId6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DB2E7D" w14:textId="77777777" w:rsidR="00F63D2A" w:rsidRDefault="00F63D2A">
      <w:r>
        <w:separator/>
      </w:r>
    </w:p>
    <w:p w14:paraId="25935B49" w14:textId="77777777" w:rsidR="00F63D2A" w:rsidRDefault="00F63D2A"/>
    <w:p w14:paraId="2121CC40" w14:textId="77777777" w:rsidR="00F63D2A" w:rsidRDefault="00F63D2A"/>
    <w:p w14:paraId="28A566BA" w14:textId="77777777" w:rsidR="00F63D2A" w:rsidRDefault="00F63D2A"/>
  </w:endnote>
  <w:endnote w:type="continuationSeparator" w:id="0">
    <w:p w14:paraId="234F86EA" w14:textId="77777777" w:rsidR="00F63D2A" w:rsidRDefault="00F63D2A">
      <w:r>
        <w:continuationSeparator/>
      </w:r>
    </w:p>
    <w:p w14:paraId="3CF78D4F" w14:textId="77777777" w:rsidR="00F63D2A" w:rsidRDefault="00F63D2A"/>
    <w:p w14:paraId="7FF4E26B" w14:textId="77777777" w:rsidR="00F63D2A" w:rsidRDefault="00F63D2A"/>
    <w:p w14:paraId="709F1117" w14:textId="77777777" w:rsidR="00F63D2A" w:rsidRDefault="00F63D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C145F" w14:textId="77777777" w:rsidR="00F63D2A" w:rsidRDefault="00F63D2A">
      <w:r>
        <w:separator/>
      </w:r>
    </w:p>
    <w:p w14:paraId="476654A8" w14:textId="77777777" w:rsidR="00F63D2A" w:rsidRDefault="00F63D2A"/>
    <w:p w14:paraId="3BCA8A32" w14:textId="77777777" w:rsidR="00F63D2A" w:rsidRDefault="00F63D2A"/>
    <w:p w14:paraId="64247FD8" w14:textId="77777777" w:rsidR="00F63D2A" w:rsidRDefault="00F63D2A"/>
  </w:footnote>
  <w:footnote w:type="continuationSeparator" w:id="0">
    <w:p w14:paraId="09BE5822" w14:textId="77777777" w:rsidR="00F63D2A" w:rsidRDefault="00F63D2A">
      <w:r>
        <w:continuationSeparator/>
      </w:r>
    </w:p>
    <w:p w14:paraId="6647D56F" w14:textId="77777777" w:rsidR="00F63D2A" w:rsidRDefault="00F63D2A"/>
    <w:p w14:paraId="6CD3EF4B" w14:textId="77777777" w:rsidR="00F63D2A" w:rsidRDefault="00F63D2A"/>
    <w:p w14:paraId="199006A3" w14:textId="77777777" w:rsidR="00F63D2A" w:rsidRDefault="00F63D2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C36A789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63D2A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28CE655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F63D2A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42EFDDA4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F63D2A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F63D2A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F63D2A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492FEE0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F63D2A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4B457805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F63D2A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21AD1DD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07FB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6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9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5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8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1"/>
  </w:num>
  <w:num w:numId="3">
    <w:abstractNumId w:val="17"/>
  </w:num>
  <w:num w:numId="4">
    <w:abstractNumId w:val="3"/>
  </w:num>
  <w:num w:numId="5">
    <w:abstractNumId w:val="8"/>
  </w:num>
  <w:num w:numId="6">
    <w:abstractNumId w:val="12"/>
  </w:num>
  <w:num w:numId="7">
    <w:abstractNumId w:val="16"/>
  </w:num>
  <w:num w:numId="8">
    <w:abstractNumId w:val="5"/>
  </w:num>
  <w:num w:numId="9">
    <w:abstractNumId w:val="18"/>
  </w:num>
  <w:num w:numId="10">
    <w:abstractNumId w:val="6"/>
  </w:num>
  <w:num w:numId="11">
    <w:abstractNumId w:val="9"/>
  </w:num>
  <w:num w:numId="12">
    <w:abstractNumId w:val="19"/>
  </w:num>
  <w:num w:numId="13">
    <w:abstractNumId w:val="0"/>
  </w:num>
  <w:num w:numId="14">
    <w:abstractNumId w:val="15"/>
  </w:num>
  <w:num w:numId="15">
    <w:abstractNumId w:val="14"/>
  </w:num>
  <w:num w:numId="16">
    <w:abstractNumId w:val="2"/>
  </w:num>
  <w:num w:numId="17">
    <w:abstractNumId w:val="4"/>
  </w:num>
  <w:num w:numId="18">
    <w:abstractNumId w:val="7"/>
  </w:num>
  <w:num w:numId="19">
    <w:abstractNumId w:val="1"/>
  </w:num>
  <w:num w:numId="20">
    <w:abstractNumId w:val="13"/>
  </w:num>
  <w:num w:numId="21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header" Target="header18.xml"/><Relationship Id="rId68" Type="http://schemas.openxmlformats.org/officeDocument/2006/relationships/footer" Target="footer1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3.xml"/><Relationship Id="rId58" Type="http://schemas.openxmlformats.org/officeDocument/2006/relationships/hyperlink" Target="http://www.ncbi.nlm.nih.gov/entrez/query.fcgi?cmd=Retrieve&amp;db=PubMed&amp;dopt=Citation&amp;list_uids=15090378" TargetMode="External"/><Relationship Id="rId66" Type="http://schemas.openxmlformats.org/officeDocument/2006/relationships/footer" Target="footer17.xml"/><Relationship Id="rId5" Type="http://schemas.openxmlformats.org/officeDocument/2006/relationships/settings" Target="settings.xml"/><Relationship Id="rId61" Type="http://schemas.openxmlformats.org/officeDocument/2006/relationships/header" Target="header17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image" Target="media/image22.png"/><Relationship Id="rId56" Type="http://schemas.openxmlformats.org/officeDocument/2006/relationships/header" Target="header15.xml"/><Relationship Id="rId64" Type="http://schemas.openxmlformats.org/officeDocument/2006/relationships/footer" Target="footer16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yperlink" Target="http://www.ncbi.nlm.nih.gov/entrez/query.fcgi?cmd=Retrieve&amp;db=PubMed&amp;dopt=Citation&amp;list_uids=6337002" TargetMode="External"/><Relationship Id="rId67" Type="http://schemas.openxmlformats.org/officeDocument/2006/relationships/header" Target="header20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header" Target="header14.xml"/><Relationship Id="rId62" Type="http://schemas.openxmlformats.org/officeDocument/2006/relationships/footer" Target="footer15.xml"/><Relationship Id="rId7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header" Target="header11.xml"/><Relationship Id="rId57" Type="http://schemas.openxmlformats.org/officeDocument/2006/relationships/footer" Target="footer14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footer" Target="footer12.xml"/><Relationship Id="rId60" Type="http://schemas.openxmlformats.org/officeDocument/2006/relationships/header" Target="header16.xml"/><Relationship Id="rId65" Type="http://schemas.openxmlformats.org/officeDocument/2006/relationships/header" Target="header19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footer" Target="footer11.xml"/><Relationship Id="rId55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7C7EC-F0BF-4715-8CD2-48A3A5131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2340</TotalTime>
  <Pages>27</Pages>
  <Words>2598</Words>
  <Characters>14031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38</cp:revision>
  <cp:lastPrinted>2009-11-04T00:12:00Z</cp:lastPrinted>
  <dcterms:created xsi:type="dcterms:W3CDTF">2018-10-05T15:07:00Z</dcterms:created>
  <dcterms:modified xsi:type="dcterms:W3CDTF">2018-11-28T16:09:00Z</dcterms:modified>
</cp:coreProperties>
</file>