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7721FF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188DBDA7" w14:textId="3A9CA164" w:rsidR="005E08F5" w:rsidRDefault="0092039D" w:rsidP="005E08F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5pt;height:223.5pt">
            <v:imagedata r:id="rId12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44F11AC3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51BF0B2E" w14:textId="50192AF4" w:rsidR="005E08F5" w:rsidRDefault="005E08F5" w:rsidP="005E08F5">
      <w:pPr>
        <w:jc w:val="center"/>
        <w:rPr>
          <w:noProof/>
        </w:rPr>
      </w:pPr>
      <w:bookmarkStart w:id="6" w:name="_GoBack"/>
      <w:r>
        <w:rPr>
          <w:rFonts w:cs="Arial"/>
          <w:noProof/>
          <w:lang w:eastAsia="pt-BR"/>
        </w:rPr>
        <w:drawing>
          <wp:inline distT="0" distB="0" distL="0" distR="0" wp14:anchorId="7091A941" wp14:editId="64795E49">
            <wp:extent cx="2144177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1" cy="23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7" w:name="_Toc512519589"/>
      <w:bookmarkStart w:id="8" w:name="_Toc124080447"/>
      <w:r w:rsidRPr="00192CAB">
        <w:rPr>
          <w:b/>
        </w:rPr>
        <w:lastRenderedPageBreak/>
        <w:t>Problema / justificativa do projeto</w:t>
      </w:r>
      <w:bookmarkEnd w:id="7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r>
        <w:t xml:space="preserve">Fornecer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9" w:name="_Toc512519590"/>
      <w:r w:rsidRPr="00192CAB">
        <w:rPr>
          <w:b/>
        </w:rPr>
        <w:t>contexto</w:t>
      </w:r>
      <w:bookmarkEnd w:id="9"/>
    </w:p>
    <w:p w14:paraId="659A9DFD" w14:textId="38EEB87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setembro de 1999 por Kevin Ashton,  consiste em dar a objetos a capacidade de processamento e comunicação  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92039D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3.05pt;height:187pt">
            <v:imagedata r:id="rId19" o:title="arqLowLevel" croptop="8674f" cropbottom="8674f" cropleft="1628f" cropright="1302f"/>
          </v:shape>
        </w:pict>
      </w:r>
    </w:p>
    <w:bookmarkEnd w:id="8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Back-End</w:t>
      </w:r>
    </w:p>
    <w:p w14:paraId="5E40AD45" w14:textId="77777777" w:rsidR="007B3FAD" w:rsidRDefault="007B3FAD" w:rsidP="007B3FAD">
      <w:r>
        <w:tab/>
        <w:t>Matheus de Oliveira Rodrigues – Dev Team</w:t>
      </w:r>
    </w:p>
    <w:p w14:paraId="1B1CE603" w14:textId="19F24D37" w:rsidR="007B3FAD" w:rsidRDefault="007B3FAD" w:rsidP="007B3FAD">
      <w:r>
        <w:tab/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>Apresentar a lista dos requisitos, a classificação e o Product Backlog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3580F01" w14:textId="2904AAD5" w:rsidR="00F763BF" w:rsidRPr="00F763BF" w:rsidRDefault="005D063C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57F6A48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99EA5F" w14:textId="0403493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0C1138F" w14:textId="2137D88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A180EA6" w14:textId="59F76C4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E4D929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0002E46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F0C90EB" w14:textId="77777777" w:rsidTr="00F763BF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5D063C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63D8FBC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65307988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4393919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444CA3C6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BFAC9C7" w14:textId="47203E0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4000E0A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3ED3E7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F24FE1B" w14:textId="338CE37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3528B9" w14:textId="6F6D8B0F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7683605" w14:textId="5438D3CD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07D4DF5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50708A4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610978C0" w:rsidR="005D063C" w:rsidRPr="0092039D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16661DC8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lastRenderedPageBreak/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92039D" w:rsidP="0017304A">
      <w:r>
        <w:pict w14:anchorId="5A7940FA">
          <v:shape id="_x0000_i1036" type="#_x0000_t75" style="width:340.65pt;height:183.75pt">
            <v:imagedata r:id="rId21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2546A6" w:rsidP="0017304A">
      <w:r>
        <w:pict w14:anchorId="31946BC2">
          <v:shape id="_x0000_i1028" type="#_x0000_t75" style="width:340.65pt;height:184.85pt">
            <v:imagedata r:id="rId22" o:title="2-home"/>
          </v:shape>
        </w:pict>
      </w:r>
    </w:p>
    <w:p w14:paraId="3A1D7BAD" w14:textId="72D42AD8" w:rsidR="0017304A" w:rsidRDefault="00B910B4" w:rsidP="0017304A">
      <w:pPr>
        <w:pStyle w:val="PargrafodaLista"/>
        <w:numPr>
          <w:ilvl w:val="0"/>
          <w:numId w:val="48"/>
        </w:numPr>
      </w:pPr>
      <w:r>
        <w:rPr>
          <w:noProof/>
        </w:rPr>
        <w:pict w14:anchorId="40EA241F">
          <v:shape id="_x0000_s1034" type="#_x0000_t75" style="position:absolute;left:0;text-align:left;margin-left:-.3pt;margin-top:20.9pt;width:340.5pt;height:188.25pt;z-index:-251657216;mso-position-horizontal-relative:text;mso-position-vertical-relative:text;mso-width-relative:page;mso-height-relative:page" wrapcoords="-48 0 -48 21514 21600 21514 21600 0 -48 0">
            <v:imagedata r:id="rId23" o:title="3-incubadoras"/>
            <w10:wrap type="tight"/>
          </v:shape>
        </w:pict>
      </w:r>
      <w:r w:rsidR="0017304A">
        <w:t xml:space="preserve"> Incubadoras</w:t>
      </w:r>
    </w:p>
    <w:p w14:paraId="79AB5097" w14:textId="77777777" w:rsidR="00B910B4" w:rsidRDefault="00B910B4" w:rsidP="0017304A"/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7505B532" w14:textId="426D3238" w:rsidR="0017304A" w:rsidRDefault="0017304A" w:rsidP="00B910B4">
      <w:pPr>
        <w:pStyle w:val="PargrafodaLista"/>
        <w:numPr>
          <w:ilvl w:val="0"/>
          <w:numId w:val="48"/>
        </w:numPr>
      </w:pPr>
      <w:r>
        <w:lastRenderedPageBreak/>
        <w:t xml:space="preserve"> Detalhes da incubadora</w:t>
      </w:r>
    </w:p>
    <w:p w14:paraId="4624BD3A" w14:textId="3AA6C198" w:rsidR="0017304A" w:rsidRDefault="002546A6" w:rsidP="0017304A">
      <w:r>
        <w:pict w14:anchorId="6EE36296">
          <v:shape id="_x0000_i1030" type="#_x0000_t75" style="width:340.65pt;height:188.05pt">
            <v:imagedata r:id="rId24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2546A6" w:rsidP="0017304A">
      <w:r>
        <w:pict w14:anchorId="008A9EDD">
          <v:shape id="_x0000_i1031" type="#_x0000_t75" style="width:340.65pt;height:184.85pt">
            <v:imagedata r:id="rId25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2546A6" w:rsidP="00EB4A20">
      <w:r>
        <w:pict w14:anchorId="0449ECE6">
          <v:shape id="_x0000_i1032" type="#_x0000_t75" style="width:340.65pt;height:184.85pt">
            <v:imagedata r:id="rId26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>Apresentar o(s) Sprint Backlog(s) – O que do Product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7721FF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7721FF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r w:rsidR="002546A6">
        <w:fldChar w:fldCharType="begin"/>
      </w:r>
      <w:r w:rsidR="002546A6">
        <w:instrText xml:space="preserve"> REF _Ref125307146 </w:instrText>
      </w:r>
      <w:r w:rsidR="002546A6">
        <w:fldChar w:fldCharType="separate"/>
      </w:r>
      <w:r w:rsidR="008841DA">
        <w:t>CONCLUSÕES</w:t>
      </w:r>
      <w:r w:rsidR="002546A6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3"/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5"/>
      <w:footerReference w:type="default" r:id="rId56"/>
      <w:headerReference w:type="first" r:id="rId57"/>
      <w:footerReference w:type="first" r:id="rId5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047AA0" w14:textId="77777777" w:rsidR="002546A6" w:rsidRDefault="002546A6">
      <w:r>
        <w:separator/>
      </w:r>
    </w:p>
    <w:p w14:paraId="44E10944" w14:textId="77777777" w:rsidR="002546A6" w:rsidRDefault="002546A6"/>
    <w:p w14:paraId="082D57F0" w14:textId="77777777" w:rsidR="002546A6" w:rsidRDefault="002546A6"/>
    <w:p w14:paraId="4E934AAF" w14:textId="77777777" w:rsidR="002546A6" w:rsidRDefault="002546A6"/>
  </w:endnote>
  <w:endnote w:type="continuationSeparator" w:id="0">
    <w:p w14:paraId="6A287806" w14:textId="77777777" w:rsidR="002546A6" w:rsidRDefault="002546A6">
      <w:r>
        <w:continuationSeparator/>
      </w:r>
    </w:p>
    <w:p w14:paraId="2D916582" w14:textId="77777777" w:rsidR="002546A6" w:rsidRDefault="002546A6"/>
    <w:p w14:paraId="3DEFF236" w14:textId="77777777" w:rsidR="002546A6" w:rsidRDefault="002546A6"/>
    <w:p w14:paraId="392BCE1F" w14:textId="77777777" w:rsidR="002546A6" w:rsidRDefault="002546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599630" w14:textId="77777777" w:rsidR="002546A6" w:rsidRDefault="002546A6">
      <w:r>
        <w:separator/>
      </w:r>
    </w:p>
    <w:p w14:paraId="34E35C3F" w14:textId="77777777" w:rsidR="002546A6" w:rsidRDefault="002546A6"/>
    <w:p w14:paraId="1156A831" w14:textId="77777777" w:rsidR="002546A6" w:rsidRDefault="002546A6"/>
    <w:p w14:paraId="447F2855" w14:textId="77777777" w:rsidR="002546A6" w:rsidRDefault="002546A6"/>
  </w:footnote>
  <w:footnote w:type="continuationSeparator" w:id="0">
    <w:p w14:paraId="3F1955E6" w14:textId="77777777" w:rsidR="002546A6" w:rsidRDefault="002546A6">
      <w:r>
        <w:continuationSeparator/>
      </w:r>
    </w:p>
    <w:p w14:paraId="4A011CF7" w14:textId="77777777" w:rsidR="002546A6" w:rsidRDefault="002546A6"/>
    <w:p w14:paraId="27C1035A" w14:textId="77777777" w:rsidR="002546A6" w:rsidRDefault="002546A6"/>
    <w:p w14:paraId="32AA6272" w14:textId="77777777" w:rsidR="002546A6" w:rsidRDefault="002546A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6EA6A9AC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330CA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546A6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2942CBD4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330CA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2546A6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44C70E76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330CA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2546A6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2546A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2546A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77F4582C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330CA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2546A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460CCAD1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330CA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2546A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02529F7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330CA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1.xml"/><Relationship Id="rId21" Type="http://schemas.openxmlformats.org/officeDocument/2006/relationships/image" Target="media/image7.png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header" Target="header16.xml"/><Relationship Id="rId55" Type="http://schemas.openxmlformats.org/officeDocument/2006/relationships/header" Target="header19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8.xml"/><Relationship Id="rId58" Type="http://schemas.openxmlformats.org/officeDocument/2006/relationships/footer" Target="footer18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footer" Target="footer8.xml"/><Relationship Id="rId43" Type="http://schemas.openxmlformats.org/officeDocument/2006/relationships/header" Target="header13.xml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56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8.xml"/><Relationship Id="rId38" Type="http://schemas.openxmlformats.org/officeDocument/2006/relationships/footer" Target="footer10.xml"/><Relationship Id="rId46" Type="http://schemas.openxmlformats.org/officeDocument/2006/relationships/header" Target="header15.xm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eader" Target="header12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49" Type="http://schemas.openxmlformats.org/officeDocument/2006/relationships/hyperlink" Target="http://www.ncbi.nlm.nih.gov/entrez/query.fcgi?cmd=Retrieve&amp;db=PubMed&amp;dopt=Citation&amp;list_uids=6337002" TargetMode="External"/><Relationship Id="rId57" Type="http://schemas.openxmlformats.org/officeDocument/2006/relationships/header" Target="header20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header" Target="header14.xml"/><Relationship Id="rId52" Type="http://schemas.openxmlformats.org/officeDocument/2006/relationships/footer" Target="footer15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DF748E-AB66-4484-BF51-849814B21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328</TotalTime>
  <Pages>20</Pages>
  <Words>1782</Words>
  <Characters>9626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16</cp:revision>
  <cp:lastPrinted>2009-11-04T00:12:00Z</cp:lastPrinted>
  <dcterms:created xsi:type="dcterms:W3CDTF">2018-10-05T15:07:00Z</dcterms:created>
  <dcterms:modified xsi:type="dcterms:W3CDTF">2018-10-08T19:10:00Z</dcterms:modified>
</cp:coreProperties>
</file>