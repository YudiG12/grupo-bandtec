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7721FF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5ABA1BA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5468507C" w14:textId="71912A20" w:rsidR="00D633C4" w:rsidRDefault="00D633C4" w:rsidP="003F4E12">
      <w:pPr>
        <w:rPr>
          <w:noProof/>
        </w:rPr>
      </w:pPr>
      <w:r>
        <w:rPr>
          <w:noProof/>
        </w:rPr>
        <w:tab/>
        <w:t>Nome do grupo: The BigTec Theory</w:t>
      </w:r>
    </w:p>
    <w:p w14:paraId="188DBDA7" w14:textId="3A9CA164" w:rsidR="005E08F5" w:rsidRDefault="005E08F5" w:rsidP="005E08F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28CF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25pt;height:224.25pt">
            <v:imagedata r:id="rId12" o:title="logoTime"/>
          </v:shape>
        </w:pict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36EA334E" w:rsidR="00A348C5" w:rsidRDefault="00AA1731" w:rsidP="007A1BD1">
      <w:pPr>
        <w:rPr>
          <w:noProof/>
        </w:rPr>
      </w:pPr>
      <w:r>
        <w:rPr>
          <w:noProof/>
        </w:rPr>
        <w:tab/>
        <w:t>Equipe de desenvolvedores de software no ramo de IOT.</w:t>
      </w:r>
    </w:p>
    <w:p w14:paraId="51BF0B2E" w14:textId="50192AF4" w:rsidR="005E08F5" w:rsidRDefault="005E08F5" w:rsidP="005E08F5">
      <w:pPr>
        <w:jc w:val="center"/>
        <w:rPr>
          <w:noProof/>
        </w:rPr>
      </w:pPr>
      <w:r>
        <w:rPr>
          <w:rFonts w:cs="Arial"/>
          <w:noProof/>
        </w:rPr>
        <w:drawing>
          <wp:inline distT="0" distB="0" distL="0" distR="0" wp14:anchorId="7091A941" wp14:editId="64795E49">
            <wp:extent cx="2144177" cy="2314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1" cy="235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7" w:name="_Toc512519589"/>
      <w:bookmarkStart w:id="8" w:name="_Toc124080447"/>
      <w:r w:rsidRPr="00192CAB">
        <w:rPr>
          <w:b/>
        </w:rPr>
        <w:lastRenderedPageBreak/>
        <w:t>Problema / justificativa do projeto</w:t>
      </w:r>
      <w:bookmarkEnd w:id="7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2C7BEC">
      <w:pPr>
        <w:pStyle w:val="PargrafodaLista"/>
        <w:numPr>
          <w:ilvl w:val="0"/>
          <w:numId w:val="46"/>
        </w:numPr>
      </w:pPr>
      <w:proofErr w:type="spellStart"/>
      <w:r>
        <w:t>Garatir</w:t>
      </w:r>
      <w:proofErr w:type="spellEnd"/>
      <w:r>
        <w:t xml:space="preserve"> o monitoramento em tempo real dos dados de temperatura e umidade de forma centralizada.</w:t>
      </w:r>
    </w:p>
    <w:p w14:paraId="2CCC3364" w14:textId="12E6B19A" w:rsidR="00D238EA" w:rsidRDefault="00D238EA" w:rsidP="00D238EA">
      <w:pPr>
        <w:pStyle w:val="PargrafodaLista"/>
        <w:numPr>
          <w:ilvl w:val="0"/>
          <w:numId w:val="46"/>
        </w:numPr>
      </w:pPr>
      <w:proofErr w:type="spellStart"/>
      <w:r>
        <w:t>Fornecer</w:t>
      </w:r>
      <w:proofErr w:type="spellEnd"/>
      <w:r>
        <w:t xml:space="preserve"> um sistema prático, amigável e responsivo. </w:t>
      </w:r>
    </w:p>
    <w:p w14:paraId="2AA44825" w14:textId="32C61AC2" w:rsidR="00D238EA" w:rsidRDefault="00D238EA" w:rsidP="00D238EA">
      <w:pPr>
        <w:pStyle w:val="PargrafodaLista"/>
        <w:numPr>
          <w:ilvl w:val="0"/>
          <w:numId w:val="46"/>
        </w:numPr>
      </w:pPr>
      <w:r>
        <w:t>Gerenciamento de recém-nascidos internados e incubadoras.</w:t>
      </w:r>
    </w:p>
    <w:p w14:paraId="74FD413E" w14:textId="4C2FF0E3" w:rsidR="00EC6B00" w:rsidRDefault="00EC6B00" w:rsidP="00D238EA">
      <w:pPr>
        <w:pStyle w:val="PargrafodaLista"/>
        <w:numPr>
          <w:ilvl w:val="0"/>
          <w:numId w:val="46"/>
        </w:numPr>
      </w:pPr>
      <w:r>
        <w:t xml:space="preserve">Fornecer claramente a </w:t>
      </w:r>
      <w:proofErr w:type="spellStart"/>
      <w:r>
        <w:t>comporação</w:t>
      </w:r>
      <w:proofErr w:type="spellEnd"/>
      <w:r>
        <w:t xml:space="preserve">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9" w:name="_Toc512519590"/>
      <w:r w:rsidRPr="00192CAB">
        <w:rPr>
          <w:b/>
        </w:rPr>
        <w:t>contexto</w:t>
      </w:r>
      <w:bookmarkEnd w:id="9"/>
    </w:p>
    <w:p w14:paraId="1FB9CC95" w14:textId="5BB8E14B" w:rsidR="003F4E12" w:rsidRPr="003F4E12" w:rsidRDefault="00FC65B8" w:rsidP="003F4E12">
      <w:r>
        <w:tab/>
      </w:r>
      <w:r w:rsidR="003F4E12" w:rsidRPr="003F4E12">
        <w:t xml:space="preserve">Mercado de </w:t>
      </w:r>
      <w:proofErr w:type="spellStart"/>
      <w:r w:rsidR="003F4E12" w:rsidRPr="003F4E12">
        <w:t>IoT</w:t>
      </w:r>
      <w:proofErr w:type="spellEnd"/>
      <w:r w:rsidR="003F4E12" w:rsidRPr="003F4E12">
        <w:t xml:space="preserve"> e números</w:t>
      </w:r>
      <w:r w:rsidR="003F4E12">
        <w:t>.</w:t>
      </w:r>
      <w:r w:rsidR="00CE6EFB">
        <w:t xml:space="preserve"> Preocupações com sustentabilidade, controle de custos, etc.</w:t>
      </w:r>
    </w:p>
    <w:p w14:paraId="35EA34EA" w14:textId="532D52B9" w:rsidR="003F4E12" w:rsidRDefault="00CA1719" w:rsidP="003712CA">
      <w:r>
        <w:t>Contexto do nicho de atuação selecionado, números, valores monetários, etc</w:t>
      </w:r>
      <w:r w:rsidR="00D457C4">
        <w:t>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</w:t>
      </w:r>
      <w:r w:rsidR="00AA1731">
        <w:lastRenderedPageBreak/>
        <w:t>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 xml:space="preserve">Além disso, </w:t>
      </w:r>
      <w:proofErr w:type="spellStart"/>
      <w:r>
        <w:t>fornecer</w:t>
      </w:r>
      <w:proofErr w:type="spellEnd"/>
      <w:r>
        <w:t xml:space="preserve">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DD9077A" w14:textId="1600B67F" w:rsidR="00FF2918" w:rsidRDefault="005E08F5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 id="_x0000_i1026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8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>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>Rodolfo Gregório Alves de Lima - Scrum Master</w:t>
      </w:r>
      <w:r w:rsidR="00C76727">
        <w:t xml:space="preserve"> e Back-</w:t>
      </w:r>
      <w:proofErr w:type="spellStart"/>
      <w:r w:rsidR="00C76727">
        <w:t>End</w:t>
      </w:r>
      <w:proofErr w:type="spellEnd"/>
    </w:p>
    <w:p w14:paraId="5E40AD45" w14:textId="77777777" w:rsidR="007B3FAD" w:rsidRDefault="007B3FAD" w:rsidP="007B3FAD">
      <w:r>
        <w:tab/>
        <w:t xml:space="preserve">Matheus de Oliveira Rodrigues – </w:t>
      </w:r>
      <w:proofErr w:type="spellStart"/>
      <w:r>
        <w:t>Dev</w:t>
      </w:r>
      <w:proofErr w:type="spellEnd"/>
      <w:r>
        <w:t xml:space="preserve"> Team</w:t>
      </w:r>
    </w:p>
    <w:p w14:paraId="1B1CE603" w14:textId="19F24D37" w:rsidR="007B3FAD" w:rsidRDefault="007B3FAD" w:rsidP="007B3FAD">
      <w:r>
        <w:tab/>
        <w:t xml:space="preserve">Lucas Bezerra de Souza – </w:t>
      </w:r>
      <w:proofErr w:type="spellStart"/>
      <w:r>
        <w:t>Dev</w:t>
      </w:r>
      <w:proofErr w:type="spellEnd"/>
      <w:r>
        <w:t xml:space="preserve">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4" w:name="_Toc512519595"/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2BBF324E" w:rsidR="00BD4EF0" w:rsidRDefault="00BD4EF0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Ferammenta de gestão de projetos: Trello</w:t>
      </w:r>
    </w:p>
    <w:p w14:paraId="36D8D2B1" w14:textId="0F3E8F32" w:rsidR="00370E34" w:rsidRDefault="007B3FAD" w:rsidP="00EB4A20">
      <w:r>
        <w:rPr>
          <w:noProof/>
          <w:lang w:eastAsia="pt-BR"/>
        </w:rPr>
        <w:drawing>
          <wp:inline distT="0" distB="0" distL="0" distR="0" wp14:anchorId="1894A765" wp14:editId="09705703">
            <wp:extent cx="5760720" cy="274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6" w:name="_Toc512519597"/>
      <w:r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 xml:space="preserve">Apresentar a lista dos requisitos, a classificação e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do Projeto</w:t>
      </w:r>
      <w:r w:rsidR="00D67DA5">
        <w:t>.</w:t>
      </w:r>
    </w:p>
    <w:tbl>
      <w:tblPr>
        <w:tblpPr w:leftFromText="141" w:rightFromText="141" w:vertAnchor="text" w:horzAnchor="margin" w:tblpY="533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229574AB" w14:textId="77777777" w:rsidTr="00F763BF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4E3C2A1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5279E6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BF3C9E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5EF65B3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AA97E1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580F0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444657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6592F844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16B2B6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DD2C68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A1653A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40E4A11" w14:textId="77777777" w:rsidTr="00F763BF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4B2C0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8E60FB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CF6D32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F0C90EB" w14:textId="77777777" w:rsidTr="00F763BF">
        <w:trPr>
          <w:trHeight w:val="276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3C470A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7E3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CAB84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F763BF" w:rsidRPr="00F763BF" w14:paraId="06BB8C63" w14:textId="77777777" w:rsidTr="00F763BF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020300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E07B2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deverá obter temperatura e umidade das incubadoras físicas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relacionadas  a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E06626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4393919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05578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BFAC9C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F1BAFE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0CBBB0F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501C5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5B3E04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67238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22634E31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D3D1F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2ACE5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C39D9C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</w:tbl>
    <w:p w14:paraId="15E3D922" w14:textId="276F730E" w:rsidR="00F763BF" w:rsidRDefault="0017304A" w:rsidP="00EB4A20">
      <w:r>
        <w:tab/>
        <w:t>Requisitos funcionais:</w:t>
      </w:r>
    </w:p>
    <w:p w14:paraId="0C784467" w14:textId="77777777" w:rsidR="00F763BF" w:rsidRDefault="0017304A" w:rsidP="00EB4A20">
      <w:r>
        <w:tab/>
      </w:r>
    </w:p>
    <w:p w14:paraId="34E14D8F" w14:textId="7CE4E99F" w:rsidR="00F763BF" w:rsidRDefault="00F763BF" w:rsidP="00EB4A20">
      <w:r>
        <w:tab/>
      </w:r>
      <w:r w:rsidR="0017304A">
        <w:t>Requisitos não funcionais</w:t>
      </w:r>
      <w:r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F763BF">
        <w:trPr>
          <w:trHeight w:val="78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ter alta performance na exibição dos dados de temperatura e umidade, com tempo de resposta de no máximo 3 segundos.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Para o sistema ser executado com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performance  deverá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estar conectado a uma rede 4MB (Mínimo) via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Wifi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Clock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F763BF">
        <w:trPr>
          <w:trHeight w:val="90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25B0DBBE" w14:textId="6F0F1BD7" w:rsidR="0017304A" w:rsidRDefault="0017304A" w:rsidP="00EB4A20">
      <w:r>
        <w:lastRenderedPageBreak/>
        <w:tab/>
        <w:t>Protótipos de telas:</w:t>
      </w:r>
    </w:p>
    <w:p w14:paraId="07FF4EBB" w14:textId="47796A22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Tela de login</w:t>
      </w:r>
    </w:p>
    <w:p w14:paraId="17E96A01" w14:textId="2829C331" w:rsidR="0017304A" w:rsidRDefault="005E08F5" w:rsidP="0017304A">
      <w:r>
        <w:pict w14:anchorId="5A7940FA">
          <v:shape id="_x0000_i1027" type="#_x0000_t75" style="width:340.5pt;height:183.75pt">
            <v:imagedata r:id="rId21" o:title="1-login"/>
          </v:shape>
        </w:pict>
      </w:r>
    </w:p>
    <w:p w14:paraId="0429B8E5" w14:textId="3B974D7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Home</w:t>
      </w:r>
    </w:p>
    <w:p w14:paraId="7BF0BF7F" w14:textId="0E5D82D2" w:rsidR="0017304A" w:rsidRDefault="005E08F5" w:rsidP="0017304A">
      <w:r>
        <w:pict w14:anchorId="31946BC2">
          <v:shape id="_x0000_i1028" type="#_x0000_t75" style="width:340.5pt;height:184.5pt">
            <v:imagedata r:id="rId22" o:title="2-home"/>
          </v:shape>
        </w:pict>
      </w:r>
    </w:p>
    <w:p w14:paraId="3A1D7BAD" w14:textId="3D7CBD24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Incubadoras</w:t>
      </w:r>
    </w:p>
    <w:p w14:paraId="3EE8B37E" w14:textId="55BBA910" w:rsidR="0017304A" w:rsidRDefault="005E08F5" w:rsidP="0017304A">
      <w:r>
        <w:pict w14:anchorId="6649150D">
          <v:shape id="_x0000_i1029" type="#_x0000_t75" style="width:340.5pt;height:188.25pt">
            <v:imagedata r:id="rId23" o:title="3-incubadoras"/>
          </v:shape>
        </w:pict>
      </w:r>
    </w:p>
    <w:p w14:paraId="7505B532" w14:textId="3B46378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Detalhes da incubadora</w:t>
      </w:r>
    </w:p>
    <w:p w14:paraId="4624BD3A" w14:textId="3AA6C198" w:rsidR="0017304A" w:rsidRDefault="005E08F5" w:rsidP="0017304A">
      <w:r>
        <w:lastRenderedPageBreak/>
        <w:pict w14:anchorId="6EE36296">
          <v:shape id="_x0000_i1030" type="#_x0000_t75" style="width:340.5pt;height:188.25pt">
            <v:imagedata r:id="rId24" o:title="4-detalhes"/>
          </v:shape>
        </w:pict>
      </w:r>
    </w:p>
    <w:p w14:paraId="51EE8A4E" w14:textId="556AABA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Dados</w:t>
      </w:r>
    </w:p>
    <w:p w14:paraId="4EBB8A49" w14:textId="42991817" w:rsidR="0017304A" w:rsidRDefault="005E08F5" w:rsidP="0017304A">
      <w:r>
        <w:pict w14:anchorId="008A9EDD">
          <v:shape id="_x0000_i1031" type="#_x0000_t75" style="width:340.5pt;height:184.5pt">
            <v:imagedata r:id="rId25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Configurações</w:t>
      </w:r>
    </w:p>
    <w:p w14:paraId="49AC0A38" w14:textId="46CF60C5" w:rsidR="000633CA" w:rsidRDefault="005E08F5" w:rsidP="00EB4A20">
      <w:r>
        <w:pict w14:anchorId="0449ECE6">
          <v:shape id="_x0000_i1032" type="#_x0000_t75" style="width:340.5pt;height:184.5pt">
            <v:imagedata r:id="rId26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lastRenderedPageBreak/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7721FF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7721FF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3"/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0"/>
          <w:headerReference w:type="default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5"/>
      <w:footerReference w:type="default" r:id="rId56"/>
      <w:headerReference w:type="first" r:id="rId57"/>
      <w:footerReference w:type="first" r:id="rId5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C346B" w14:textId="77777777" w:rsidR="007721FF" w:rsidRDefault="007721FF">
      <w:r>
        <w:separator/>
      </w:r>
    </w:p>
    <w:p w14:paraId="2323933D" w14:textId="77777777" w:rsidR="007721FF" w:rsidRDefault="007721FF"/>
    <w:p w14:paraId="26D43EA3" w14:textId="77777777" w:rsidR="007721FF" w:rsidRDefault="007721FF"/>
    <w:p w14:paraId="3773C4E3" w14:textId="77777777" w:rsidR="007721FF" w:rsidRDefault="007721FF"/>
  </w:endnote>
  <w:endnote w:type="continuationSeparator" w:id="0">
    <w:p w14:paraId="2D9ACCC9" w14:textId="77777777" w:rsidR="007721FF" w:rsidRDefault="007721FF">
      <w:r>
        <w:continuationSeparator/>
      </w:r>
    </w:p>
    <w:p w14:paraId="26AF06C6" w14:textId="77777777" w:rsidR="007721FF" w:rsidRDefault="007721FF"/>
    <w:p w14:paraId="23A3A5E9" w14:textId="77777777" w:rsidR="007721FF" w:rsidRDefault="007721FF"/>
    <w:p w14:paraId="5820962A" w14:textId="77777777" w:rsidR="007721FF" w:rsidRDefault="007721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B26BDB" w14:textId="77777777" w:rsidR="007721FF" w:rsidRDefault="007721FF">
      <w:r>
        <w:separator/>
      </w:r>
    </w:p>
    <w:p w14:paraId="06E0B7BC" w14:textId="77777777" w:rsidR="007721FF" w:rsidRDefault="007721FF"/>
    <w:p w14:paraId="75F54E7B" w14:textId="77777777" w:rsidR="007721FF" w:rsidRDefault="007721FF"/>
    <w:p w14:paraId="5ED0C4CF" w14:textId="77777777" w:rsidR="007721FF" w:rsidRDefault="007721FF"/>
  </w:footnote>
  <w:footnote w:type="continuationSeparator" w:id="0">
    <w:p w14:paraId="4F370FF4" w14:textId="77777777" w:rsidR="007721FF" w:rsidRDefault="007721FF">
      <w:r>
        <w:continuationSeparator/>
      </w:r>
    </w:p>
    <w:p w14:paraId="0E6BEF9E" w14:textId="77777777" w:rsidR="007721FF" w:rsidRDefault="007721FF"/>
    <w:p w14:paraId="5DD42A0F" w14:textId="77777777" w:rsidR="007721FF" w:rsidRDefault="007721FF"/>
    <w:p w14:paraId="2F5E5AFD" w14:textId="77777777" w:rsidR="007721FF" w:rsidRDefault="007721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236F153D" w:rsidR="00555AE7" w:rsidRDefault="0099239D" w:rsidP="008828E4">
    <w:pPr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5BC566F2">
          <wp:simplePos x="0" y="0"/>
          <wp:positionH relativeFrom="column">
            <wp:posOffset>-756285</wp:posOffset>
          </wp:positionH>
          <wp:positionV relativeFrom="paragraph">
            <wp:posOffset>-326390</wp:posOffset>
          </wp:positionV>
          <wp:extent cx="2200275" cy="733425"/>
          <wp:effectExtent l="0" t="0" r="0" b="0"/>
          <wp:wrapTight wrapText="bothSides">
            <wp:wrapPolygon edited="0">
              <wp:start x="4114" y="0"/>
              <wp:lineTo x="1309" y="5049"/>
              <wp:lineTo x="935" y="6171"/>
              <wp:lineTo x="1683" y="9538"/>
              <wp:lineTo x="1122" y="14587"/>
              <wp:lineTo x="935" y="19636"/>
              <wp:lineTo x="3927" y="21319"/>
              <wp:lineTo x="5236" y="21319"/>
              <wp:lineTo x="20384" y="20197"/>
              <wp:lineTo x="20197" y="18514"/>
              <wp:lineTo x="20945" y="12343"/>
              <wp:lineTo x="19449" y="11782"/>
              <wp:lineTo x="7481" y="9538"/>
              <wp:lineTo x="8416" y="8416"/>
              <wp:lineTo x="8042" y="5049"/>
              <wp:lineTo x="5236" y="0"/>
              <wp:lineTo x="4114" y="0"/>
            </wp:wrapPolygon>
          </wp:wrapTight>
          <wp:docPr id="3" name="Imagem 3" descr="E:\BANDTECERS\Artes\logoTime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6D63C0D5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7721FF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949509D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7721FF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DC1C4" w14:textId="3D009ACA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AC009" w14:textId="77777777" w:rsidR="00555AE7" w:rsidRDefault="007721FF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7721FF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7721FF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001A8F1C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7721FF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4B27C5FD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7721FF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1E7FD8A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8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739C6C5A"/>
    <w:multiLevelType w:val="hybridMultilevel"/>
    <w:tmpl w:val="2672701E"/>
    <w:lvl w:ilvl="0" w:tplc="407E9330">
      <w:start w:val="1"/>
      <w:numFmt w:val="decimal"/>
      <w:lvlText w:val="%1-"/>
      <w:lvlJc w:val="left"/>
      <w:pPr>
        <w:ind w:left="7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2"/>
  </w:num>
  <w:num w:numId="25">
    <w:abstractNumId w:val="14"/>
  </w:num>
  <w:num w:numId="26">
    <w:abstractNumId w:val="23"/>
  </w:num>
  <w:num w:numId="27">
    <w:abstractNumId w:val="26"/>
  </w:num>
  <w:num w:numId="28">
    <w:abstractNumId w:val="31"/>
  </w:num>
  <w:num w:numId="29">
    <w:abstractNumId w:val="16"/>
  </w:num>
  <w:num w:numId="30">
    <w:abstractNumId w:val="33"/>
  </w:num>
  <w:num w:numId="31">
    <w:abstractNumId w:val="17"/>
  </w:num>
  <w:num w:numId="32">
    <w:abstractNumId w:val="24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8"/>
  </w:num>
  <w:num w:numId="47">
    <w:abstractNumId w:val="34"/>
  </w:num>
  <w:num w:numId="48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C7BEC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header" Target="header11.xml"/><Relationship Id="rId21" Type="http://schemas.openxmlformats.org/officeDocument/2006/relationships/image" Target="media/image7.png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oter" Target="footer14.xml"/><Relationship Id="rId50" Type="http://schemas.openxmlformats.org/officeDocument/2006/relationships/header" Target="header16.xml"/><Relationship Id="rId55" Type="http://schemas.openxmlformats.org/officeDocument/2006/relationships/header" Target="header19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7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53" Type="http://schemas.openxmlformats.org/officeDocument/2006/relationships/header" Target="header18.xml"/><Relationship Id="rId58" Type="http://schemas.openxmlformats.org/officeDocument/2006/relationships/footer" Target="footer18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footer" Target="footer8.xml"/><Relationship Id="rId43" Type="http://schemas.openxmlformats.org/officeDocument/2006/relationships/header" Target="header13.xml"/><Relationship Id="rId48" Type="http://schemas.openxmlformats.org/officeDocument/2006/relationships/hyperlink" Target="http://www.ncbi.nlm.nih.gov/entrez/query.fcgi?cmd=Retrieve&amp;db=PubMed&amp;dopt=Citation&amp;list_uids=15090378" TargetMode="External"/><Relationship Id="rId56" Type="http://schemas.openxmlformats.org/officeDocument/2006/relationships/footer" Target="footer17.xml"/><Relationship Id="rId8" Type="http://schemas.openxmlformats.org/officeDocument/2006/relationships/endnotes" Target="endnotes.xml"/><Relationship Id="rId51" Type="http://schemas.openxmlformats.org/officeDocument/2006/relationships/header" Target="header17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8.xml"/><Relationship Id="rId38" Type="http://schemas.openxmlformats.org/officeDocument/2006/relationships/footer" Target="footer10.xml"/><Relationship Id="rId46" Type="http://schemas.openxmlformats.org/officeDocument/2006/relationships/header" Target="header15.xm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eader" Target="header12.xml"/><Relationship Id="rId54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49" Type="http://schemas.openxmlformats.org/officeDocument/2006/relationships/hyperlink" Target="http://www.ncbi.nlm.nih.gov/entrez/query.fcgi?cmd=Retrieve&amp;db=PubMed&amp;dopt=Citation&amp;list_uids=6337002" TargetMode="External"/><Relationship Id="rId57" Type="http://schemas.openxmlformats.org/officeDocument/2006/relationships/header" Target="header20.xm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44" Type="http://schemas.openxmlformats.org/officeDocument/2006/relationships/header" Target="header14.xml"/><Relationship Id="rId52" Type="http://schemas.openxmlformats.org/officeDocument/2006/relationships/footer" Target="footer15.xm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CFD75-9F2F-4A24-B5B6-775FCFC3E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117</TotalTime>
  <Pages>20</Pages>
  <Words>1621</Words>
  <Characters>8758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10359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Lucas Yudi Ganeko</cp:lastModifiedBy>
  <cp:revision>6</cp:revision>
  <cp:lastPrinted>2009-11-04T00:12:00Z</cp:lastPrinted>
  <dcterms:created xsi:type="dcterms:W3CDTF">2018-10-05T15:07:00Z</dcterms:created>
  <dcterms:modified xsi:type="dcterms:W3CDTF">2018-10-08T03:08:00Z</dcterms:modified>
</cp:coreProperties>
</file>