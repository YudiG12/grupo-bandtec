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562138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D57A97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57A97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7520EC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7520EC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7520EC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7520EC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7520EC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562138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  <w:bookmarkStart w:id="21" w:name="_GoBack"/>
      <w:bookmarkEnd w:id="21"/>
    </w:p>
    <w:p w14:paraId="5D33AF3E" w14:textId="19C408A7" w:rsidR="00A66A93" w:rsidRPr="00192CAB" w:rsidRDefault="00E93828" w:rsidP="00A66A93">
      <w:pPr>
        <w:pStyle w:val="Ttulo2"/>
        <w:rPr>
          <w:b/>
        </w:rPr>
      </w:pPr>
      <w:bookmarkStart w:id="22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2"/>
      <w:r w:rsidR="00A66A93" w:rsidRPr="00192CAB">
        <w:rPr>
          <w:b/>
        </w:rPr>
        <w:t xml:space="preserve"> </w:t>
      </w:r>
    </w:p>
    <w:p w14:paraId="22D6D02A" w14:textId="7ACA240B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19AE18B2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065D8E4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562138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6CDF6A" w14:textId="77777777" w:rsidR="007520EC" w:rsidRDefault="007520EC">
      <w:r>
        <w:separator/>
      </w:r>
    </w:p>
    <w:p w14:paraId="3DC3EB55" w14:textId="77777777" w:rsidR="007520EC" w:rsidRDefault="007520EC"/>
    <w:p w14:paraId="2027DF3E" w14:textId="77777777" w:rsidR="007520EC" w:rsidRDefault="007520EC"/>
    <w:p w14:paraId="34AC0C50" w14:textId="77777777" w:rsidR="007520EC" w:rsidRDefault="007520EC"/>
  </w:endnote>
  <w:endnote w:type="continuationSeparator" w:id="0">
    <w:p w14:paraId="7826CB5C" w14:textId="77777777" w:rsidR="007520EC" w:rsidRDefault="007520EC">
      <w:r>
        <w:continuationSeparator/>
      </w:r>
    </w:p>
    <w:p w14:paraId="03548F39" w14:textId="77777777" w:rsidR="007520EC" w:rsidRDefault="007520EC"/>
    <w:p w14:paraId="5E07287D" w14:textId="77777777" w:rsidR="007520EC" w:rsidRDefault="007520EC"/>
    <w:p w14:paraId="53A938C0" w14:textId="77777777" w:rsidR="007520EC" w:rsidRDefault="007520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D4F6EB" w14:textId="77777777" w:rsidR="007520EC" w:rsidRDefault="007520EC">
      <w:r>
        <w:separator/>
      </w:r>
    </w:p>
    <w:p w14:paraId="3A1160F9" w14:textId="77777777" w:rsidR="007520EC" w:rsidRDefault="007520EC"/>
    <w:p w14:paraId="47C214DC" w14:textId="77777777" w:rsidR="007520EC" w:rsidRDefault="007520EC"/>
    <w:p w14:paraId="7BA7250B" w14:textId="77777777" w:rsidR="007520EC" w:rsidRDefault="007520EC"/>
  </w:footnote>
  <w:footnote w:type="continuationSeparator" w:id="0">
    <w:p w14:paraId="32AEFBD3" w14:textId="77777777" w:rsidR="007520EC" w:rsidRDefault="007520EC">
      <w:r>
        <w:continuationSeparator/>
      </w:r>
    </w:p>
    <w:p w14:paraId="7DFFA983" w14:textId="77777777" w:rsidR="007520EC" w:rsidRDefault="007520EC"/>
    <w:p w14:paraId="5416FAF4" w14:textId="77777777" w:rsidR="007520EC" w:rsidRDefault="007520EC"/>
    <w:p w14:paraId="10A63FEE" w14:textId="77777777" w:rsidR="007520EC" w:rsidRDefault="007520E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016D9FD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A97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7520EC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6CD26BE8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A97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7520EC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57EE9AEE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A97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7520EC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7520E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7520E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6120B351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A97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7520E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5A3A6574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A97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7520E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2D4D328F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A9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footer" Target="footer16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66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header" Target="header19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eader" Target="header16.xml"/><Relationship Id="rId67" Type="http://schemas.openxmlformats.org/officeDocument/2006/relationships/footer" Target="footer18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header" Target="header12.xml"/><Relationship Id="rId55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C85CC7-E57D-4A15-A7B0-91635D8C0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2305</TotalTime>
  <Pages>25</Pages>
  <Words>2151</Words>
  <Characters>11619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34</cp:revision>
  <cp:lastPrinted>2009-11-04T00:12:00Z</cp:lastPrinted>
  <dcterms:created xsi:type="dcterms:W3CDTF">2018-10-05T15:07:00Z</dcterms:created>
  <dcterms:modified xsi:type="dcterms:W3CDTF">2018-11-27T17:39:00Z</dcterms:modified>
</cp:coreProperties>
</file>