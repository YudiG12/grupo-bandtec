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F63E2B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B2771ED" w:rsidR="008C282A" w:rsidRDefault="002F3F42" w:rsidP="008C282A">
      <w:pPr>
        <w:jc w:val="center"/>
        <w:rPr>
          <w:noProof/>
        </w:rPr>
      </w:pPr>
      <w:r w:rsidRPr="002F3F42">
        <w:rPr>
          <w:noProof/>
          <w:lang w:eastAsia="pt-BR"/>
        </w:rPr>
        <w:drawing>
          <wp:inline distT="0" distB="0" distL="0" distR="0" wp14:anchorId="57B2D585" wp14:editId="0E6D43D8">
            <wp:extent cx="2799715" cy="1924050"/>
            <wp:effectExtent l="0" t="0" r="0" b="0"/>
            <wp:docPr id="6" name="Imagem 6" descr="C:\Users\aluno\Desktop\grupo-bandtec\Artes\pngs\insens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Desktop\grupo-bandtec\Artes\pngs\insensor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5" b="17101"/>
                    <a:stretch/>
                  </pic:blipFill>
                  <pic:spPr bwMode="auto">
                    <a:xfrm>
                      <a:off x="0" y="0"/>
                      <a:ext cx="2801222" cy="19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</w:t>
      </w:r>
      <w:bookmarkStart w:id="8" w:name="_GoBack"/>
      <w:bookmarkEnd w:id="8"/>
      <w:r w:rsidRPr="00192CAB">
        <w:rPr>
          <w:b/>
        </w:rPr>
        <w:t xml:space="preserve">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9" w:name="_Toc512519590"/>
      <w:r w:rsidRPr="00192CAB">
        <w:rPr>
          <w:b/>
        </w:rPr>
        <w:t>contexto</w:t>
      </w:r>
      <w:bookmarkEnd w:id="9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8C282A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8C282A" w:rsidRDefault="007B3FAD" w:rsidP="007B3FAD"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lastRenderedPageBreak/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4C2F147C" w:rsidR="002D0EAF" w:rsidRP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lastRenderedPageBreak/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4FC0D2DA" w14:textId="675B31E7" w:rsidR="00234120" w:rsidRDefault="00C72277" w:rsidP="00C72277">
      <w:r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7216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2AEA0" w14:textId="77777777" w:rsidR="00C72277" w:rsidRDefault="00234120" w:rsidP="00EB4A20">
      <w:r>
        <w:tab/>
      </w:r>
    </w:p>
    <w:p w14:paraId="42240FC0" w14:textId="77777777" w:rsidR="00C72277" w:rsidRDefault="00C72277" w:rsidP="00EB4A20"/>
    <w:p w14:paraId="1CBDFA40" w14:textId="77777777" w:rsidR="00C72277" w:rsidRDefault="00C72277" w:rsidP="00EB4A20"/>
    <w:p w14:paraId="466E2F35" w14:textId="6F45DD7F" w:rsidR="00C72277" w:rsidRDefault="00C72277" w:rsidP="00EB4A20"/>
    <w:p w14:paraId="664F3A8F" w14:textId="77777777" w:rsidR="00C72277" w:rsidRDefault="00C72277" w:rsidP="00EB4A20"/>
    <w:p w14:paraId="25B0DBBE" w14:textId="0DD1D893" w:rsidR="0017304A" w:rsidRDefault="0017304A" w:rsidP="00EB4A20">
      <w:r>
        <w:lastRenderedPageBreak/>
        <w:t>Protótipos de telas:</w:t>
      </w:r>
    </w:p>
    <w:p w14:paraId="07FF4EBB" w14:textId="47796A22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6BD444D5" w14:textId="401D4BAB" w:rsidR="00234120" w:rsidRDefault="008C282A" w:rsidP="0017304A">
      <w:r>
        <w:pict w14:anchorId="5A7940FA">
          <v:shape id="_x0000_i1026" type="#_x0000_t75" style="width:340.5pt;height:183.75pt">
            <v:imagedata r:id="rId22" o:title="1-login"/>
          </v:shape>
        </w:pict>
      </w:r>
    </w:p>
    <w:p w14:paraId="0429B8E5" w14:textId="3B974D7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Home</w:t>
      </w:r>
    </w:p>
    <w:p w14:paraId="7BF0BF7F" w14:textId="2BB96428" w:rsidR="0017304A" w:rsidRDefault="00F63E2B" w:rsidP="0017304A">
      <w:r>
        <w:rPr>
          <w:noProof/>
        </w:rPr>
        <w:pict w14:anchorId="38799798">
          <v:shape id="_x0000_s1041" type="#_x0000_t75" style="position:absolute;left:0;text-align:left;margin-left:.05pt;margin-top:.05pt;width:340.35pt;height:185.15pt;z-index:251659776;mso-position-horizontal:absolute;mso-position-horizontal-relative:text;mso-position-vertical:absolute;mso-position-vertical-relative:text;mso-width-relative:page;mso-height-relative:page">
            <v:imagedata r:id="rId23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D42AD8" w:rsidR="0017304A" w:rsidRDefault="00F63E2B" w:rsidP="00DE2763">
      <w:pPr>
        <w:pStyle w:val="PargrafodaLista"/>
        <w:numPr>
          <w:ilvl w:val="0"/>
          <w:numId w:val="15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8752;mso-position-horizontal-relative:text;mso-position-vertical-relative:text;mso-width-relative:page;mso-height-relative:page" wrapcoords="-48 0 -48 21514 21600 21514 21600 0 -48 0">
            <v:imagedata r:id="rId24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Detalhes da incubadora</w:t>
      </w:r>
    </w:p>
    <w:p w14:paraId="46B667BB" w14:textId="56B0B6D3" w:rsidR="00234120" w:rsidRDefault="008C282A" w:rsidP="0017304A">
      <w:r>
        <w:pict w14:anchorId="6EE36296">
          <v:shape id="_x0000_i1027" type="#_x0000_t75" style="width:340.5pt;height:188.25pt">
            <v:imagedata r:id="rId25" o:title="4-detalhes"/>
          </v:shape>
        </w:pict>
      </w:r>
    </w:p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Dados</w:t>
      </w:r>
    </w:p>
    <w:p w14:paraId="063E09D1" w14:textId="31B8B5D8" w:rsidR="0017304A" w:rsidRDefault="00F63E2B" w:rsidP="0017304A">
      <w:r>
        <w:pict w14:anchorId="008A9EDD">
          <v:shape id="_x0000_i1028" type="#_x0000_t75" style="width:340.5pt;height:184.5pt">
            <v:imagedata r:id="rId26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F63E2B" w:rsidP="00EB4A20">
      <w:r>
        <w:pict w14:anchorId="0449ECE6">
          <v:shape id="_x0000_i1029" type="#_x0000_t75" style="width:340.5pt;height:184.5pt">
            <v:imagedata r:id="rId27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F63E2B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1"/>
          <w:footerReference w:type="default" r:id="rId42"/>
          <w:headerReference w:type="first" r:id="rId43"/>
          <w:footerReference w:type="first" r:id="rId4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F63E2B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5"/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0D0456" w14:textId="77777777" w:rsidR="00F63E2B" w:rsidRDefault="00F63E2B">
      <w:r>
        <w:separator/>
      </w:r>
    </w:p>
    <w:p w14:paraId="156C1669" w14:textId="77777777" w:rsidR="00F63E2B" w:rsidRDefault="00F63E2B"/>
    <w:p w14:paraId="6EA47257" w14:textId="77777777" w:rsidR="00F63E2B" w:rsidRDefault="00F63E2B"/>
    <w:p w14:paraId="35C35649" w14:textId="77777777" w:rsidR="00F63E2B" w:rsidRDefault="00F63E2B"/>
  </w:endnote>
  <w:endnote w:type="continuationSeparator" w:id="0">
    <w:p w14:paraId="12DF345B" w14:textId="77777777" w:rsidR="00F63E2B" w:rsidRDefault="00F63E2B">
      <w:r>
        <w:continuationSeparator/>
      </w:r>
    </w:p>
    <w:p w14:paraId="17E830A6" w14:textId="77777777" w:rsidR="00F63E2B" w:rsidRDefault="00F63E2B"/>
    <w:p w14:paraId="419EFC83" w14:textId="77777777" w:rsidR="00F63E2B" w:rsidRDefault="00F63E2B"/>
    <w:p w14:paraId="0B4A0DE0" w14:textId="77777777" w:rsidR="00F63E2B" w:rsidRDefault="00F63E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D0F2B7" w14:textId="77777777" w:rsidR="00F63E2B" w:rsidRDefault="00F63E2B">
      <w:r>
        <w:separator/>
      </w:r>
    </w:p>
    <w:p w14:paraId="4FFC0E27" w14:textId="77777777" w:rsidR="00F63E2B" w:rsidRDefault="00F63E2B"/>
    <w:p w14:paraId="13B7C670" w14:textId="77777777" w:rsidR="00F63E2B" w:rsidRDefault="00F63E2B"/>
    <w:p w14:paraId="0C44691E" w14:textId="77777777" w:rsidR="00F63E2B" w:rsidRDefault="00F63E2B"/>
  </w:footnote>
  <w:footnote w:type="continuationSeparator" w:id="0">
    <w:p w14:paraId="79691F61" w14:textId="77777777" w:rsidR="00F63E2B" w:rsidRDefault="00F63E2B">
      <w:r>
        <w:continuationSeparator/>
      </w:r>
    </w:p>
    <w:p w14:paraId="50E5BB95" w14:textId="77777777" w:rsidR="00F63E2B" w:rsidRDefault="00F63E2B"/>
    <w:p w14:paraId="185A19F9" w14:textId="77777777" w:rsidR="00F63E2B" w:rsidRDefault="00F63E2B"/>
    <w:p w14:paraId="53A32CF0" w14:textId="77777777" w:rsidR="00F63E2B" w:rsidRDefault="00F63E2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555AE7" w:rsidRDefault="0099239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22B"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3E4CD34D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F63E2B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63210778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F63E2B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068363B1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F63E2B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F63E2B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F63E2B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35B3016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F63E2B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2F3235D2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F63E2B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4D32516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282A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0.xml"/><Relationship Id="rId21" Type="http://schemas.openxmlformats.org/officeDocument/2006/relationships/image" Target="media/image7.png"/><Relationship Id="rId34" Type="http://schemas.openxmlformats.org/officeDocument/2006/relationships/footer" Target="footer7.xml"/><Relationship Id="rId42" Type="http://schemas.openxmlformats.org/officeDocument/2006/relationships/footer" Target="footer11.xml"/><Relationship Id="rId47" Type="http://schemas.openxmlformats.org/officeDocument/2006/relationships/footer" Target="footer13.xml"/><Relationship Id="rId50" Type="http://schemas.openxmlformats.org/officeDocument/2006/relationships/hyperlink" Target="http://www.ncbi.nlm.nih.gov/entrez/query.fcgi?cmd=Retrieve&amp;db=PubMed&amp;dopt=Citation&amp;list_uids=15090378" TargetMode="External"/><Relationship Id="rId55" Type="http://schemas.openxmlformats.org/officeDocument/2006/relationships/header" Target="header18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header" Target="head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header" Target="header13.xml"/><Relationship Id="rId53" Type="http://schemas.openxmlformats.org/officeDocument/2006/relationships/header" Target="header17.xml"/><Relationship Id="rId58" Type="http://schemas.openxmlformats.org/officeDocument/2006/relationships/footer" Target="footer17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6.xml"/><Relationship Id="rId35" Type="http://schemas.openxmlformats.org/officeDocument/2006/relationships/header" Target="header8.xml"/><Relationship Id="rId43" Type="http://schemas.openxmlformats.org/officeDocument/2006/relationships/header" Target="header12.xml"/><Relationship Id="rId48" Type="http://schemas.openxmlformats.org/officeDocument/2006/relationships/header" Target="header15.xml"/><Relationship Id="rId56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yperlink" Target="http://www.ncbi.nlm.nih.gov/entrez/query.fcgi?cmd=Retrieve&amp;db=PubMed&amp;dopt=Citation&amp;list_uids=6337002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46" Type="http://schemas.openxmlformats.org/officeDocument/2006/relationships/header" Target="header14.xml"/><Relationship Id="rId59" Type="http://schemas.openxmlformats.org/officeDocument/2006/relationships/header" Target="header20.xml"/><Relationship Id="rId20" Type="http://schemas.openxmlformats.org/officeDocument/2006/relationships/image" Target="media/image6.png"/><Relationship Id="rId41" Type="http://schemas.openxmlformats.org/officeDocument/2006/relationships/header" Target="header11.xml"/><Relationship Id="rId54" Type="http://schemas.openxmlformats.org/officeDocument/2006/relationships/footer" Target="footer15.xml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9.xml"/><Relationship Id="rId49" Type="http://schemas.openxmlformats.org/officeDocument/2006/relationships/footer" Target="footer14.xml"/><Relationship Id="rId57" Type="http://schemas.openxmlformats.org/officeDocument/2006/relationships/header" Target="header19.xml"/><Relationship Id="rId10" Type="http://schemas.openxmlformats.org/officeDocument/2006/relationships/footer" Target="footer1.xml"/><Relationship Id="rId31" Type="http://schemas.openxmlformats.org/officeDocument/2006/relationships/footer" Target="footer5.xml"/><Relationship Id="rId44" Type="http://schemas.openxmlformats.org/officeDocument/2006/relationships/footer" Target="footer12.xml"/><Relationship Id="rId52" Type="http://schemas.openxmlformats.org/officeDocument/2006/relationships/header" Target="header16.xml"/><Relationship Id="rId60" Type="http://schemas.openxmlformats.org/officeDocument/2006/relationships/footer" Target="footer18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EDE32-C993-482D-A9F9-F9505B7F3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466</TotalTime>
  <Pages>21</Pages>
  <Words>1875</Words>
  <Characters>10131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23</cp:revision>
  <cp:lastPrinted>2009-11-04T00:12:00Z</cp:lastPrinted>
  <dcterms:created xsi:type="dcterms:W3CDTF">2018-10-05T15:07:00Z</dcterms:created>
  <dcterms:modified xsi:type="dcterms:W3CDTF">2018-10-18T18:22:00Z</dcterms:modified>
</cp:coreProperties>
</file>