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F1254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188DBDA7" w14:textId="3A9CA164" w:rsidR="005E08F5" w:rsidRDefault="00EE2EAA" w:rsidP="005E08F5">
      <w:pPr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223.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44F11AC3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51BF0B2E" w14:textId="50192AF4" w:rsidR="005E08F5" w:rsidRDefault="005E08F5" w:rsidP="005E08F5">
      <w:pPr>
        <w:jc w:val="center"/>
        <w:rPr>
          <w:noProof/>
        </w:rPr>
      </w:pPr>
      <w:r>
        <w:rPr>
          <w:rFonts w:cs="Arial"/>
          <w:noProof/>
          <w:lang w:eastAsia="pt-BR"/>
        </w:rPr>
        <w:drawing>
          <wp:inline distT="0" distB="0" distL="0" distR="0" wp14:anchorId="7091A941" wp14:editId="64795E49">
            <wp:extent cx="2144177" cy="23145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1" cy="235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r>
        <w:t xml:space="preserve">Fornecer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2BADA49C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bookmarkStart w:id="9" w:name="_GoBack"/>
      <w:bookmarkEnd w:id="9"/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2C3138">
        <w:t xml:space="preserve"> para o negócio. E a previsão é de um crescimento constante em especialmente no Brasil.</w:t>
      </w:r>
    </w:p>
    <w:p w14:paraId="77ABEDB7" w14:textId="32A121FF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6AA1F9B1" w14:textId="77777777" w:rsidR="002C3138" w:rsidRDefault="002C3138" w:rsidP="002C3138"/>
    <w:p w14:paraId="4CF727FD" w14:textId="13AEEE39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 Coisas pretende movimentar certa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0" w:name="_Toc512519591"/>
      <w:r w:rsidRPr="00192CAB">
        <w:rPr>
          <w:b/>
        </w:rPr>
        <w:t>objetivo da solução</w:t>
      </w:r>
      <w:bookmarkEnd w:id="10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1" w:name="_Toc512519592"/>
      <w:r w:rsidRPr="00192CAB">
        <w:rPr>
          <w:b/>
        </w:rPr>
        <w:t>diagrama da solução</w:t>
      </w:r>
      <w:bookmarkEnd w:id="11"/>
    </w:p>
    <w:p w14:paraId="7DD9077A" w14:textId="1600B67F" w:rsidR="00FF2918" w:rsidRDefault="00EE2EAA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3.05pt;height:187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2" w:name="_Toc512519593"/>
      <w:r>
        <w:lastRenderedPageBreak/>
        <w:t>PLANEJAMENTO DO PROJETO</w:t>
      </w:r>
      <w:bookmarkEnd w:id="12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3" w:name="_Toc512519594"/>
      <w:r w:rsidRPr="00192CAB">
        <w:rPr>
          <w:b/>
        </w:rPr>
        <w:t>Definição da Equipe do projeto</w:t>
      </w:r>
      <w:bookmarkEnd w:id="13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>, mencionar os papéis de acordo com a metodologia ágil adotada. Ex. Scrum Master, Product Owner,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Back-End</w:t>
      </w:r>
    </w:p>
    <w:p w14:paraId="5E40AD45" w14:textId="77777777" w:rsidR="007B3FAD" w:rsidRDefault="007B3FAD" w:rsidP="007B3FAD">
      <w:r>
        <w:tab/>
        <w:t>Matheus de Oliveira Rodrigues – Dev Team</w:t>
      </w:r>
    </w:p>
    <w:p w14:paraId="1B1CE603" w14:textId="19F24D37" w:rsidR="007B3FAD" w:rsidRDefault="007B3FAD" w:rsidP="007B3FAD">
      <w:r>
        <w:tab/>
        <w:t>Lucas Bezerra de Souza – Dev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>Apresentar a lista dos requisitos, a classificação e o Product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3580F01" w14:textId="2904AAD5" w:rsidR="00F763BF" w:rsidRPr="00F763BF" w:rsidRDefault="005D063C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57F6A48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99EA5F" w14:textId="0403493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0C1138F" w14:textId="2137D88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A180EA6" w14:textId="59F76C4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E4D929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0002E462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F0C90EB" w14:textId="77777777" w:rsidTr="00F763BF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5D063C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63D8FBC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65307988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4393919" w14:textId="77777777" w:rsidTr="005D063C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444CA3C6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3BFAC9C7" w14:textId="47203E0E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4000E0AA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3ED3E7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F24FE1B" w14:textId="338CE374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93528B9" w14:textId="6F6D8B0F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7683605" w14:textId="5438D3CD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5D063C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07D4DF53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50708A47" w:rsidR="005D063C" w:rsidRPr="00F763BF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610978C0" w:rsidR="005D063C" w:rsidRPr="0092039D" w:rsidRDefault="005D063C" w:rsidP="005D063C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16661DC8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lastRenderedPageBreak/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EE2EAA" w:rsidP="0017304A">
      <w:r>
        <w:pict w14:anchorId="5A7940FA">
          <v:shape id="_x0000_i1027" type="#_x0000_t75" style="width:340.65pt;height:183.75pt">
            <v:imagedata r:id="rId21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EE2EAA" w:rsidP="0017304A">
      <w:r>
        <w:pict w14:anchorId="31946BC2">
          <v:shape id="_x0000_i1028" type="#_x0000_t75" style="width:340.65pt;height:184.85pt">
            <v:imagedata r:id="rId22" o:title="2-home"/>
          </v:shape>
        </w:pict>
      </w:r>
    </w:p>
    <w:p w14:paraId="3A1D7BAD" w14:textId="72D42AD8" w:rsidR="0017304A" w:rsidRDefault="001F1254" w:rsidP="0017304A">
      <w:pPr>
        <w:pStyle w:val="PargrafodaLista"/>
        <w:numPr>
          <w:ilvl w:val="0"/>
          <w:numId w:val="48"/>
        </w:numPr>
      </w:pPr>
      <w:r>
        <w:rPr>
          <w:noProof/>
        </w:rPr>
        <w:pict w14:anchorId="40EA241F">
          <v:shape id="_x0000_s1034" type="#_x0000_t75" style="position:absolute;left:0;text-align:left;margin-left:-.3pt;margin-top:20.9pt;width:340.5pt;height:188.25pt;z-index:-251658752;mso-position-horizontal-relative:text;mso-position-vertical-relative:text;mso-width-relative:page;mso-height-relative:page" wrapcoords="-48 0 -48 21514 21600 21514 21600 0 -48 0">
            <v:imagedata r:id="rId23" o:title="3-incubadoras"/>
            <w10:wrap type="tight"/>
          </v:shape>
        </w:pict>
      </w:r>
      <w:r w:rsidR="0017304A">
        <w:t xml:space="preserve"> Incubadoras</w:t>
      </w:r>
    </w:p>
    <w:p w14:paraId="79AB5097" w14:textId="77777777" w:rsidR="00B910B4" w:rsidRDefault="00B910B4" w:rsidP="0017304A"/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7505B532" w14:textId="426D3238" w:rsidR="0017304A" w:rsidRDefault="0017304A" w:rsidP="00B910B4">
      <w:pPr>
        <w:pStyle w:val="PargrafodaLista"/>
        <w:numPr>
          <w:ilvl w:val="0"/>
          <w:numId w:val="48"/>
        </w:numPr>
      </w:pPr>
      <w:r>
        <w:lastRenderedPageBreak/>
        <w:t xml:space="preserve"> Detalhes da incubadora</w:t>
      </w:r>
    </w:p>
    <w:p w14:paraId="4624BD3A" w14:textId="3AA6C198" w:rsidR="0017304A" w:rsidRDefault="001F1254" w:rsidP="0017304A">
      <w:r>
        <w:pict w14:anchorId="6EE36296">
          <v:shape id="_x0000_i1029" type="#_x0000_t75" style="width:340.65pt;height:188.05pt">
            <v:imagedata r:id="rId24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1F1254" w:rsidP="0017304A">
      <w:r>
        <w:pict w14:anchorId="008A9EDD">
          <v:shape id="_x0000_i1030" type="#_x0000_t75" style="width:340.65pt;height:184.85pt">
            <v:imagedata r:id="rId25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1F1254" w:rsidP="00EB4A20">
      <w:r>
        <w:pict w14:anchorId="0449ECE6">
          <v:shape id="_x0000_i1031" type="#_x0000_t75" style="width:340.65pt;height:184.85pt">
            <v:imagedata r:id="rId26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>Apresentar o(s) Sprint Backlog(s) – O que do Product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F1254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F1254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50"/>
          <w:headerReference w:type="default" r:id="rId51"/>
          <w:footerReference w:type="default" r:id="rId52"/>
          <w:headerReference w:type="first" r:id="rId53"/>
          <w:footerReference w:type="first" r:id="rId54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5"/>
      <w:footerReference w:type="default" r:id="rId56"/>
      <w:headerReference w:type="first" r:id="rId57"/>
      <w:footerReference w:type="first" r:id="rId5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A2E962" w14:textId="77777777" w:rsidR="001F1254" w:rsidRDefault="001F1254">
      <w:r>
        <w:separator/>
      </w:r>
    </w:p>
    <w:p w14:paraId="3BE0205B" w14:textId="77777777" w:rsidR="001F1254" w:rsidRDefault="001F1254"/>
    <w:p w14:paraId="20460F0A" w14:textId="77777777" w:rsidR="001F1254" w:rsidRDefault="001F1254"/>
    <w:p w14:paraId="3ABBAD27" w14:textId="77777777" w:rsidR="001F1254" w:rsidRDefault="001F1254"/>
  </w:endnote>
  <w:endnote w:type="continuationSeparator" w:id="0">
    <w:p w14:paraId="758B8694" w14:textId="77777777" w:rsidR="001F1254" w:rsidRDefault="001F1254">
      <w:r>
        <w:continuationSeparator/>
      </w:r>
    </w:p>
    <w:p w14:paraId="04B6CD36" w14:textId="77777777" w:rsidR="001F1254" w:rsidRDefault="001F1254"/>
    <w:p w14:paraId="73EB4464" w14:textId="77777777" w:rsidR="001F1254" w:rsidRDefault="001F1254"/>
    <w:p w14:paraId="23AB9DE0" w14:textId="77777777" w:rsidR="001F1254" w:rsidRDefault="001F12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03A5BD" w14:textId="77777777" w:rsidR="001F1254" w:rsidRDefault="001F1254">
      <w:r>
        <w:separator/>
      </w:r>
    </w:p>
    <w:p w14:paraId="1EFA2C30" w14:textId="77777777" w:rsidR="001F1254" w:rsidRDefault="001F1254"/>
    <w:p w14:paraId="7E7DEFD2" w14:textId="77777777" w:rsidR="001F1254" w:rsidRDefault="001F1254"/>
    <w:p w14:paraId="406648F2" w14:textId="77777777" w:rsidR="001F1254" w:rsidRDefault="001F1254"/>
  </w:footnote>
  <w:footnote w:type="continuationSeparator" w:id="0">
    <w:p w14:paraId="0F8CA865" w14:textId="77777777" w:rsidR="001F1254" w:rsidRDefault="001F1254">
      <w:r>
        <w:continuationSeparator/>
      </w:r>
    </w:p>
    <w:p w14:paraId="2224E80F" w14:textId="77777777" w:rsidR="001F1254" w:rsidRDefault="001F1254"/>
    <w:p w14:paraId="7CE75838" w14:textId="77777777" w:rsidR="001F1254" w:rsidRDefault="001F1254"/>
    <w:p w14:paraId="52305534" w14:textId="77777777" w:rsidR="001F1254" w:rsidRDefault="001F1254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2A293A42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1F1254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2241943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1F1254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4D35F262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555AE7" w:rsidRDefault="001F1254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1F1254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1F1254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51EAE726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1F1254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0C91E2E5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1F1254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CF0949C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E2EAA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26" Type="http://schemas.openxmlformats.org/officeDocument/2006/relationships/image" Target="media/image12.png"/><Relationship Id="rId39" Type="http://schemas.openxmlformats.org/officeDocument/2006/relationships/header" Target="header11.xml"/><Relationship Id="rId21" Type="http://schemas.openxmlformats.org/officeDocument/2006/relationships/image" Target="media/image7.png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header" Target="header19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footer" Target="footer5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7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8.xml"/><Relationship Id="rId58" Type="http://schemas.openxmlformats.org/officeDocument/2006/relationships/footer" Target="footer18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56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17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eader" Target="header12.xml"/><Relationship Id="rId54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Relationship Id="rId57" Type="http://schemas.openxmlformats.org/officeDocument/2006/relationships/header" Target="header20.xml"/><Relationship Id="rId10" Type="http://schemas.openxmlformats.org/officeDocument/2006/relationships/footer" Target="footer1.xml"/><Relationship Id="rId31" Type="http://schemas.openxmlformats.org/officeDocument/2006/relationships/header" Target="header7.xml"/><Relationship Id="rId44" Type="http://schemas.openxmlformats.org/officeDocument/2006/relationships/header" Target="header14.xml"/><Relationship Id="rId52" Type="http://schemas.openxmlformats.org/officeDocument/2006/relationships/footer" Target="footer15.xm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BE463-514F-4593-BE74-A78E948C30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330</TotalTime>
  <Pages>20</Pages>
  <Words>1782</Words>
  <Characters>9624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17</cp:revision>
  <cp:lastPrinted>2009-11-04T00:12:00Z</cp:lastPrinted>
  <dcterms:created xsi:type="dcterms:W3CDTF">2018-10-05T15:07:00Z</dcterms:created>
  <dcterms:modified xsi:type="dcterms:W3CDTF">2018-10-08T19:13:00Z</dcterms:modified>
</cp:coreProperties>
</file>