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F63E2B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B2771ED" w:rsidR="008C282A" w:rsidRDefault="002F3F42" w:rsidP="008C282A">
      <w:pPr>
        <w:jc w:val="center"/>
        <w:rPr>
          <w:noProof/>
        </w:rPr>
      </w:pPr>
      <w:r w:rsidRPr="002F3F42">
        <w:rPr>
          <w:noProof/>
          <w:lang w:eastAsia="pt-BR"/>
        </w:rPr>
        <w:drawing>
          <wp:inline distT="0" distB="0" distL="0" distR="0" wp14:anchorId="57B2D585" wp14:editId="0E6D43D8">
            <wp:extent cx="2799715" cy="1924050"/>
            <wp:effectExtent l="0" t="0" r="0" b="0"/>
            <wp:docPr id="6" name="Imagem 6" descr="C:\Users\aluno\Desktop\grupo-bandtec\Artes\pngs\insens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Desktop\grupo-bandtec\Artes\pngs\insensor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5" b="17101"/>
                    <a:stretch/>
                  </pic:blipFill>
                  <pic:spPr bwMode="auto">
                    <a:xfrm>
                      <a:off x="0" y="0"/>
                      <a:ext cx="2801222" cy="19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proofErr w:type="spellStart"/>
      <w:r>
        <w:t>Fornecer</w:t>
      </w:r>
      <w:proofErr w:type="spellEnd"/>
      <w:r>
        <w:t xml:space="preserve">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r w:rsidR="002C3138">
        <w:t>IoT</w:t>
      </w:r>
      <w:proofErr w:type="spellEnd"/>
      <w:r w:rsidR="002C3138">
        <w:t>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 xml:space="preserve">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 xml:space="preserve">No mercado de saúde por meio da </w:t>
      </w:r>
      <w:proofErr w:type="spellStart"/>
      <w:r>
        <w:t>IoT</w:t>
      </w:r>
      <w:proofErr w:type="spell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r w:rsidR="000A797E">
        <w:t>IoT</w:t>
      </w:r>
      <w:proofErr w:type="spell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 xml:space="preserve">Além disso, </w:t>
      </w:r>
      <w:proofErr w:type="spellStart"/>
      <w:r>
        <w:t>fornecer</w:t>
      </w:r>
      <w:proofErr w:type="spellEnd"/>
      <w:r>
        <w:t xml:space="preserve">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BA3B57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</w:rPr>
        <w:drawing>
          <wp:anchor distT="0" distB="0" distL="114300" distR="114300" simplePos="0" relativeHeight="251655680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 xml:space="preserve">laboração do </w:t>
      </w:r>
      <w:proofErr w:type="spellStart"/>
      <w:r w:rsidRPr="000C66EB">
        <w:t>product</w:t>
      </w:r>
      <w:proofErr w:type="spellEnd"/>
      <w:r w:rsidRPr="000C66EB">
        <w:t xml:space="preserve"> b</w:t>
      </w:r>
      <w:r>
        <w:t>acklog e dos sprints;</w:t>
      </w:r>
    </w:p>
    <w:p w14:paraId="261D0D01" w14:textId="77777777" w:rsidR="00BA3B57" w:rsidRDefault="00BA3B57" w:rsidP="00BA3B57">
      <w:r>
        <w:t>Desenvolvimento com foco no front-</w:t>
      </w:r>
      <w:proofErr w:type="spellStart"/>
      <w:r>
        <w:t>end</w:t>
      </w:r>
      <w:proofErr w:type="spellEnd"/>
      <w:r>
        <w:t>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</w:rPr>
        <w:drawing>
          <wp:anchor distT="0" distB="0" distL="114300" distR="114300" simplePos="0" relativeHeight="25165772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</w:t>
      </w:r>
      <w:proofErr w:type="spellStart"/>
      <w:r w:rsidRPr="000C66EB">
        <w:rPr>
          <w:b/>
        </w:rPr>
        <w:t>End</w:t>
      </w:r>
      <w:proofErr w:type="spellEnd"/>
    </w:p>
    <w:p w14:paraId="0D00927A" w14:textId="77777777" w:rsidR="00BA3B57" w:rsidRDefault="00BA3B57" w:rsidP="00BA3B57">
      <w:r>
        <w:t xml:space="preserve">Desenvolvimento com foco no </w:t>
      </w:r>
      <w:proofErr w:type="spellStart"/>
      <w:r>
        <w:t>back-end</w:t>
      </w:r>
      <w:proofErr w:type="spellEnd"/>
      <w:r>
        <w:t>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</w:rPr>
        <w:drawing>
          <wp:anchor distT="0" distB="0" distL="114300" distR="114300" simplePos="0" relativeHeight="251659776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</w:rPr>
        <w:drawing>
          <wp:anchor distT="0" distB="0" distL="114300" distR="114300" simplePos="0" relativeHeight="251661824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p w14:paraId="631BA6BF" w14:textId="0BBC0AFE" w:rsidR="00EB4A20" w:rsidRPr="00192CAB" w:rsidRDefault="00EB4A20" w:rsidP="00BA3B57">
      <w:pPr>
        <w:rPr>
          <w:b/>
        </w:rPr>
      </w:pPr>
      <w:r w:rsidRPr="00192CAB">
        <w:rPr>
          <w:b/>
        </w:rPr>
        <w:lastRenderedPageBreak/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 xml:space="preserve">Através do uso da ferramenta </w:t>
      </w:r>
      <w:proofErr w:type="spellStart"/>
      <w:r>
        <w:t>Trello</w:t>
      </w:r>
      <w:proofErr w:type="spellEnd"/>
      <w:r>
        <w:t>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4C2F147C" w:rsidR="002D0EAF" w:rsidRP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deverá obter temperatura e umidade das incubadoras físicas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relacionadas  a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</w:t>
            </w:r>
            <w:proofErr w:type="gramEnd"/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  deverá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lastRenderedPageBreak/>
        <w:tab/>
      </w:r>
    </w:p>
    <w:p w14:paraId="664F3A8F" w14:textId="3EAF08FA" w:rsidR="00C72277" w:rsidRDefault="00C72277" w:rsidP="00EB4A20">
      <w:r>
        <w:tab/>
      </w:r>
      <w:proofErr w:type="spellStart"/>
      <w:r>
        <w:t>Product</w:t>
      </w:r>
      <w:proofErr w:type="spellEnd"/>
      <w:r>
        <w:t xml:space="preserve"> Backlog</w:t>
      </w:r>
      <w:r>
        <w:rPr>
          <w:noProof/>
          <w:lang w:eastAsia="pt-BR"/>
        </w:rPr>
        <w:drawing>
          <wp:anchor distT="0" distB="0" distL="114300" distR="114300" simplePos="0" relativeHeight="251653632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BA3B57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77777777" w:rsidR="00BA3B57" w:rsidRDefault="00BA3B57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BA3B57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5977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BA3B57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8752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BA3B57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BA3B57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BA3B57" w:rsidP="00EB4A20">
      <w:bookmarkStart w:id="16" w:name="_GoBack"/>
      <w:r>
        <w:pict w14:anchorId="0449ECE6">
          <v:shape id="_x0000_i1029" type="#_x0000_t75" style="width:340.5pt;height:184.5pt">
            <v:imagedata r:id="rId28" o:title="6-configuraçoes"/>
          </v:shape>
        </w:pict>
      </w:r>
      <w:bookmarkEnd w:id="16"/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F63E2B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F63E2B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6D0EFE">
        <w:fldChar w:fldCharType="begin"/>
      </w:r>
      <w:r w:rsidR="006D0EFE">
        <w:instrText xml:space="preserve"> REF _Ref125307146 </w:instrText>
      </w:r>
      <w:r w:rsidR="006D0EFE">
        <w:fldChar w:fldCharType="separate"/>
      </w:r>
      <w:r w:rsidR="008841DA">
        <w:t>CONCLUSÕES</w:t>
      </w:r>
      <w:r w:rsidR="006D0EFE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533D3" w14:textId="77777777" w:rsidR="006D0EFE" w:rsidRDefault="006D0EFE">
      <w:r>
        <w:separator/>
      </w:r>
    </w:p>
    <w:p w14:paraId="1311D5AF" w14:textId="77777777" w:rsidR="006D0EFE" w:rsidRDefault="006D0EFE"/>
    <w:p w14:paraId="2E3F5E9C" w14:textId="77777777" w:rsidR="006D0EFE" w:rsidRDefault="006D0EFE"/>
    <w:p w14:paraId="501D5DD0" w14:textId="77777777" w:rsidR="006D0EFE" w:rsidRDefault="006D0EFE"/>
  </w:endnote>
  <w:endnote w:type="continuationSeparator" w:id="0">
    <w:p w14:paraId="7BFC26A9" w14:textId="77777777" w:rsidR="006D0EFE" w:rsidRDefault="006D0EFE">
      <w:r>
        <w:continuationSeparator/>
      </w:r>
    </w:p>
    <w:p w14:paraId="13642EDD" w14:textId="77777777" w:rsidR="006D0EFE" w:rsidRDefault="006D0EFE"/>
    <w:p w14:paraId="0566855E" w14:textId="77777777" w:rsidR="006D0EFE" w:rsidRDefault="006D0EFE"/>
    <w:p w14:paraId="491719A6" w14:textId="77777777" w:rsidR="006D0EFE" w:rsidRDefault="006D0E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613D8" w14:textId="77777777" w:rsidR="006D0EFE" w:rsidRDefault="006D0EFE">
      <w:r>
        <w:separator/>
      </w:r>
    </w:p>
    <w:p w14:paraId="522414E4" w14:textId="77777777" w:rsidR="006D0EFE" w:rsidRDefault="006D0EFE"/>
    <w:p w14:paraId="4D425D59" w14:textId="77777777" w:rsidR="006D0EFE" w:rsidRDefault="006D0EFE"/>
    <w:p w14:paraId="0603F61A" w14:textId="77777777" w:rsidR="006D0EFE" w:rsidRDefault="006D0EFE"/>
  </w:footnote>
  <w:footnote w:type="continuationSeparator" w:id="0">
    <w:p w14:paraId="1875B6E8" w14:textId="77777777" w:rsidR="006D0EFE" w:rsidRDefault="006D0EFE">
      <w:r>
        <w:continuationSeparator/>
      </w:r>
    </w:p>
    <w:p w14:paraId="76F6A125" w14:textId="77777777" w:rsidR="006D0EFE" w:rsidRDefault="006D0EFE"/>
    <w:p w14:paraId="6E90F17D" w14:textId="77777777" w:rsidR="006D0EFE" w:rsidRDefault="006D0EFE"/>
    <w:p w14:paraId="498D3BB9" w14:textId="77777777" w:rsidR="006D0EFE" w:rsidRDefault="006D0EF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3E4CD34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6D0EFE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63210778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6D0EFE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C1C4" w14:textId="068363B1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AC009" w14:textId="77777777" w:rsidR="00555AE7" w:rsidRDefault="006D0EFE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6D0EF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6D0EF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35B3016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6D0EF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2F3235D2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6D0EF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4D32516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footer" Target="footer9.xml"/><Relationship Id="rId21" Type="http://schemas.openxmlformats.org/officeDocument/2006/relationships/image" Target="media/image7.png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footer" Target="footer15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6.xml"/><Relationship Id="rId58" Type="http://schemas.openxmlformats.org/officeDocument/2006/relationships/header" Target="header19.xml"/><Relationship Id="rId5" Type="http://schemas.openxmlformats.org/officeDocument/2006/relationships/settings" Target="settings.xml"/><Relationship Id="rId61" Type="http://schemas.openxmlformats.org/officeDocument/2006/relationships/footer" Target="footer18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15090378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footer" Target="footer8.xml"/><Relationship Id="rId46" Type="http://schemas.openxmlformats.org/officeDocument/2006/relationships/header" Target="header13.xml"/><Relationship Id="rId59" Type="http://schemas.openxmlformats.org/officeDocument/2006/relationships/footer" Target="footer17.xml"/><Relationship Id="rId20" Type="http://schemas.openxmlformats.org/officeDocument/2006/relationships/image" Target="media/image6.jpeg"/><Relationship Id="rId41" Type="http://schemas.openxmlformats.org/officeDocument/2006/relationships/footer" Target="footer10.xml"/><Relationship Id="rId54" Type="http://schemas.openxmlformats.org/officeDocument/2006/relationships/header" Target="header17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8.xml"/><Relationship Id="rId49" Type="http://schemas.openxmlformats.org/officeDocument/2006/relationships/header" Target="header15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header" Target="header12.xml"/><Relationship Id="rId52" Type="http://schemas.openxmlformats.org/officeDocument/2006/relationships/hyperlink" Target="http://www.ncbi.nlm.nih.gov/entrez/query.fcgi?cmd=Retrieve&amp;db=PubMed&amp;dopt=Citation&amp;list_uids=6337002" TargetMode="External"/><Relationship Id="rId60" Type="http://schemas.openxmlformats.org/officeDocument/2006/relationships/header" Target="header20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C0468-CD9B-472B-95A2-32182FB12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468</TotalTime>
  <Pages>22</Pages>
  <Words>1884</Words>
  <Characters>10174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Yudi Ganeko</cp:lastModifiedBy>
  <cp:revision>24</cp:revision>
  <cp:lastPrinted>2009-11-04T00:12:00Z</cp:lastPrinted>
  <dcterms:created xsi:type="dcterms:W3CDTF">2018-10-05T15:07:00Z</dcterms:created>
  <dcterms:modified xsi:type="dcterms:W3CDTF">2018-10-19T03:10:00Z</dcterms:modified>
</cp:coreProperties>
</file>