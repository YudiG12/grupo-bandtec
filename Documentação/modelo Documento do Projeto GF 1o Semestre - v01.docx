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5499C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DB3621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DB3621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DB3621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DB3621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DB3621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DB3621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DB3621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25499C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356FF70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(FALTA ARQUITETURA)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</w:p>
    <w:p w14:paraId="5D33AF3E" w14:textId="3069CEFC" w:rsidR="00A66A93" w:rsidRPr="00192CAB" w:rsidRDefault="00E93828" w:rsidP="00A66A93">
      <w:pPr>
        <w:pStyle w:val="Ttulo2"/>
        <w:rPr>
          <w:b/>
        </w:rPr>
      </w:pPr>
      <w:bookmarkStart w:id="21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7216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1"/>
      <w:r w:rsidR="00A66A93" w:rsidRPr="00192CAB">
        <w:rPr>
          <w:b/>
        </w:rPr>
        <w:t xml:space="preserve"> </w:t>
      </w:r>
    </w:p>
    <w:p w14:paraId="22D40C18" w14:textId="77777777" w:rsidR="001A1302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  <w:r w:rsidR="00DB3621">
        <w:pict w14:anchorId="37B6F16D">
          <v:shape id="_x0000_i1030" type="#_x0000_t75" style="width:411pt;height:271.5pt">
            <v:imagedata r:id="rId42" o:title="Modelo Logico"/>
          </v:shape>
        </w:pict>
      </w:r>
    </w:p>
    <w:p w14:paraId="22D6D02A" w14:textId="4B400BA4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DB3621">
        <w:pict w14:anchorId="6F06A0ED">
          <v:shape id="_x0000_i1031" type="#_x0000_t75" style="width:435.75pt;height:201.75pt">
            <v:imagedata r:id="rId43" o:title="modeloconceitual"/>
          </v:shape>
        </w:pict>
      </w:r>
      <w:r w:rsidR="00DB3621">
        <w:pict w14:anchorId="4169D359">
          <v:shape id="_x0000_i1032" type="#_x0000_t75" style="width:402pt;height:102.75pt">
            <v:imagedata r:id="rId44" o:title="Conceitual _usuari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lastRenderedPageBreak/>
        <w:t xml:space="preserve">Dicionario de Dados: </w:t>
      </w:r>
    </w:p>
    <w:p w14:paraId="6A3817B3" w14:textId="48F7103B" w:rsidR="00E04392" w:rsidRPr="00EA5DEA" w:rsidRDefault="001A1302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drawing>
          <wp:inline distT="0" distB="0" distL="0" distR="0" wp14:anchorId="6636582F" wp14:editId="2F02586F">
            <wp:extent cx="5238750" cy="1708665"/>
            <wp:effectExtent l="0" t="0" r="0" b="0"/>
            <wp:docPr id="18" name="Imagem 18" descr="C:\Users\aluno\AppData\Local\Microsoft\Windows\INetCache\Content.Word\Incub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Word\Incubador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97" cy="17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3621">
        <w:rPr>
          <w:rFonts w:cs="Arial"/>
          <w:b/>
          <w:bCs/>
          <w:color w:val="000000"/>
        </w:rPr>
        <w:pict w14:anchorId="0B3AD852">
          <v:shape id="_x0000_i1033" type="#_x0000_t75" style="width:413.25pt;height:144.75pt">
            <v:imagedata r:id="rId46" o:title="Usuario"/>
          </v:shape>
        </w:pict>
      </w:r>
      <w:r w:rsidR="00DB3621">
        <w:rPr>
          <w:rFonts w:cs="Arial"/>
          <w:b/>
          <w:bCs/>
          <w:color w:val="000000"/>
        </w:rPr>
        <w:pict w14:anchorId="2A3E6D8C">
          <v:shape id="_x0000_i1034" type="#_x0000_t75" style="width:413.25pt;height:154.5pt">
            <v:imagedata r:id="rId47" o:title="Internação"/>
          </v:shape>
        </w:pict>
      </w:r>
      <w:r w:rsidR="00DB3621">
        <w:rPr>
          <w:rFonts w:cs="Arial"/>
          <w:b/>
          <w:bCs/>
          <w:color w:val="000000"/>
        </w:rPr>
        <w:pict w14:anchorId="04403726">
          <v:shape id="_x0000_i1035" type="#_x0000_t75" style="width:413.25pt;height:174.75pt">
            <v:imagedata r:id="rId48" o:title="Recem-Nascido"/>
          </v:shape>
        </w:pict>
      </w:r>
      <w:r w:rsidR="00DB3621">
        <w:lastRenderedPageBreak/>
        <w:pict w14:anchorId="2EC8AA00">
          <v:shape id="_x0000_i1036" type="#_x0000_t75" style="width:414.75pt;height:225pt">
            <v:imagedata r:id="rId49" o:title="Estatistica"/>
          </v:shape>
        </w:pict>
      </w:r>
      <w:r w:rsidR="00DB3621">
        <w:pict w14:anchorId="556E14EA">
          <v:shape id="_x0000_i1037" type="#_x0000_t75" style="width:414.75pt;height:165pt">
            <v:imagedata r:id="rId50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>Conectar o arduino com o computador pelo cabo serial</w:t>
      </w:r>
      <w:r w:rsidR="00E54AEC">
        <w:t xml:space="preserve"> na porta usb</w:t>
      </w:r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>Inserir o código do arduino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>Dar npm install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>Dar npm start para startar o servidor do sistema;</w:t>
      </w:r>
    </w:p>
    <w:p w14:paraId="7C2F6739" w14:textId="18969998" w:rsidR="00E54AEC" w:rsidRDefault="00DB3621" w:rsidP="008F3EFD">
      <w:pPr>
        <w:spacing w:line="240" w:lineRule="auto"/>
        <w:jc w:val="left"/>
      </w:pPr>
      <w:r>
        <w:t xml:space="preserve">Ir para </w:t>
      </w:r>
      <w:r w:rsidR="0024698D" w:rsidRPr="0024698D">
        <w:rPr>
          <w:u w:val="single"/>
        </w:rPr>
        <w:t>https://insensorweb.azurewebsites.net</w:t>
      </w:r>
      <w:bookmarkStart w:id="25" w:name="_GoBack"/>
      <w:bookmarkEnd w:id="25"/>
      <w:r w:rsidR="00E54AEC">
        <w:t>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>Fazer login com email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incubadoras, digitar a descrição da incubadora;</w:t>
      </w:r>
    </w:p>
    <w:p w14:paraId="5732D7EB" w14:textId="5CB8CC46" w:rsidR="00E54AEC" w:rsidRDefault="00E54AEC" w:rsidP="00E54AEC">
      <w:r>
        <w:t>Verificar se esta fa</w:t>
      </w:r>
      <w:r w:rsidR="00833B6D">
        <w:t xml:space="preserve">zendo registro de </w:t>
      </w:r>
      <w:r>
        <w:t>Recé</w:t>
      </w:r>
      <w:r>
        <w:t>m-nascido</w:t>
      </w:r>
      <w:r>
        <w:t xml:space="preserve"> clicando em Recém-Nascidos&gt;</w:t>
      </w:r>
      <w:r w:rsidR="00833B6D">
        <w:t>adicionar novo Recém-nascido</w:t>
      </w:r>
      <w:r>
        <w:t>;</w:t>
      </w:r>
    </w:p>
    <w:p w14:paraId="6AA43588" w14:textId="1C44B2C5" w:rsidR="00E54AEC" w:rsidRDefault="00E54AEC" w:rsidP="00E54AEC">
      <w:r>
        <w:t xml:space="preserve">Para inserir mais de uma paessoa para utilizar o sistema ir em usuários e clicar em adicionar usuários; </w:t>
      </w:r>
    </w:p>
    <w:p w14:paraId="34814BA1" w14:textId="105B2958" w:rsidR="00833B6D" w:rsidRDefault="00833B6D" w:rsidP="00E54AEC">
      <w:r>
        <w:t>Para um atendimento de suporte por chat ir em incubadoras, clicar no ícone de atendimento localizado abaixo do ícone de inserir incubadoras;</w:t>
      </w:r>
    </w:p>
    <w:p w14:paraId="144DCFCA" w14:textId="77777777" w:rsidR="00833B6D" w:rsidRDefault="00833B6D" w:rsidP="00E54AEC"/>
    <w:p w14:paraId="0BDCC5AA" w14:textId="327A5320" w:rsidR="00E54AEC" w:rsidRDefault="00E54AEC" w:rsidP="008F3EFD"/>
    <w:p w14:paraId="26810C4A" w14:textId="3F600284" w:rsidR="00E54AEC" w:rsidRDefault="00E54AEC" w:rsidP="008F3EFD"/>
    <w:p w14:paraId="614D6754" w14:textId="77777777" w:rsidR="00E54AEC" w:rsidRDefault="00E54AEC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512519607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nível 1 de suporte aonde sera requerido do cliente a identificação do cliente e a </w:t>
      </w:r>
      <w:r>
        <w:lastRenderedPageBreak/>
        <w:t xml:space="preserve">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la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>o atendimento aseguir: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anti-vírus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26F13BF1" w:rsidR="00370E34" w:rsidRPr="00E14D32" w:rsidRDefault="00DF07FB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57"/>
          <w:footerReference w:type="default" r:id="rId58"/>
          <w:headerReference w:type="first" r:id="rId59"/>
          <w:footerReference w:type="first" r:id="rId6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25499C" w:rsidP="00E14D32">
      <w:pPr>
        <w:pStyle w:val="FolhadeRostodosCaptulos"/>
        <w:jc w:val="both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512519608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3D49E157" w:rsidR="00573DD1" w:rsidRPr="00192CAB" w:rsidRDefault="00573DD1" w:rsidP="00573DD1">
      <w:pPr>
        <w:pStyle w:val="Ttulo2"/>
        <w:rPr>
          <w:b/>
        </w:rPr>
      </w:pPr>
      <w:bookmarkStart w:id="31" w:name="_Toc512519609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2" w:name="_Toc512519610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2"/>
          <w:headerReference w:type="default" r:id="rId63"/>
          <w:footerReference w:type="default" r:id="rId64"/>
          <w:headerReference w:type="first" r:id="rId65"/>
          <w:footerReference w:type="first" r:id="rId6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6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69"/>
          <w:headerReference w:type="default" r:id="rId70"/>
          <w:footerReference w:type="default" r:id="rId71"/>
          <w:headerReference w:type="first" r:id="rId72"/>
          <w:footerReference w:type="first" r:id="rId7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4"/>
      <w:footerReference w:type="default" r:id="rId75"/>
      <w:headerReference w:type="first" r:id="rId76"/>
      <w:footerReference w:type="first" r:id="rId7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C2A1EB" w14:textId="77777777" w:rsidR="001E53E3" w:rsidRDefault="001E53E3">
      <w:r>
        <w:separator/>
      </w:r>
    </w:p>
    <w:p w14:paraId="4FCA7A94" w14:textId="77777777" w:rsidR="001E53E3" w:rsidRDefault="001E53E3"/>
    <w:p w14:paraId="25CD612D" w14:textId="77777777" w:rsidR="001E53E3" w:rsidRDefault="001E53E3"/>
    <w:p w14:paraId="5315B3EB" w14:textId="77777777" w:rsidR="001E53E3" w:rsidRDefault="001E53E3"/>
  </w:endnote>
  <w:endnote w:type="continuationSeparator" w:id="0">
    <w:p w14:paraId="6D0DB81B" w14:textId="77777777" w:rsidR="001E53E3" w:rsidRDefault="001E53E3">
      <w:r>
        <w:continuationSeparator/>
      </w:r>
    </w:p>
    <w:p w14:paraId="425CCB83" w14:textId="77777777" w:rsidR="001E53E3" w:rsidRDefault="001E53E3"/>
    <w:p w14:paraId="7CF83A20" w14:textId="77777777" w:rsidR="001E53E3" w:rsidRDefault="001E53E3"/>
    <w:p w14:paraId="59DAE026" w14:textId="77777777" w:rsidR="001E53E3" w:rsidRDefault="001E53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DB3621" w:rsidRDefault="00DB3621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DB3621" w:rsidRDefault="00DB3621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DB3621" w:rsidRDefault="00DB3621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DB3621" w:rsidRDefault="00DB3621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DB3621" w:rsidRDefault="00DB3621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DB3621" w:rsidRDefault="00DB3621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DB3621" w:rsidRDefault="00DB3621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DB3621" w:rsidRDefault="00DB3621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DB3621" w:rsidRDefault="00DB3621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DB3621" w:rsidRDefault="00DB3621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DB3621" w:rsidRDefault="00DB362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DB3621" w:rsidRDefault="00DB3621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DB3621" w:rsidRDefault="00DB3621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DB3621" w:rsidRDefault="00DB3621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DB3621" w:rsidRDefault="00DB3621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DB3621" w:rsidRDefault="00DB3621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DB3621" w:rsidRDefault="00DB3621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DB3621" w:rsidRDefault="00DB3621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DB3621" w:rsidRDefault="00DB36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77B636" w14:textId="77777777" w:rsidR="001E53E3" w:rsidRDefault="001E53E3">
      <w:r>
        <w:separator/>
      </w:r>
    </w:p>
    <w:p w14:paraId="2F962064" w14:textId="77777777" w:rsidR="001E53E3" w:rsidRDefault="001E53E3"/>
    <w:p w14:paraId="2D657006" w14:textId="77777777" w:rsidR="001E53E3" w:rsidRDefault="001E53E3"/>
    <w:p w14:paraId="27876BE6" w14:textId="77777777" w:rsidR="001E53E3" w:rsidRDefault="001E53E3"/>
  </w:footnote>
  <w:footnote w:type="continuationSeparator" w:id="0">
    <w:p w14:paraId="587971D0" w14:textId="77777777" w:rsidR="001E53E3" w:rsidRDefault="001E53E3">
      <w:r>
        <w:continuationSeparator/>
      </w:r>
    </w:p>
    <w:p w14:paraId="4610188C" w14:textId="77777777" w:rsidR="001E53E3" w:rsidRDefault="001E53E3"/>
    <w:p w14:paraId="728A807B" w14:textId="77777777" w:rsidR="001E53E3" w:rsidRDefault="001E53E3"/>
    <w:p w14:paraId="466FF5C7" w14:textId="77777777" w:rsidR="001E53E3" w:rsidRDefault="001E53E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DB3621" w:rsidRDefault="00DB3621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DB3621" w:rsidRDefault="00DB3621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52E22DBB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4698D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DB3621" w:rsidRDefault="00DB3621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DB3621" w:rsidRDefault="00DB3621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DB3621" w:rsidRDefault="00DB3621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04986CF2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14D32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DB3621" w:rsidRDefault="00DB3621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DB3621" w:rsidRDefault="00DB3621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DB3621" w:rsidRPr="00E37DB5" w:rsidRDefault="00DB3621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DB3621" w:rsidRDefault="00DB3621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708FF0D4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4698D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DB3621" w:rsidRPr="00E37DB5" w:rsidRDefault="00DB3621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DB3621" w:rsidRDefault="00DB3621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>
      <w:rPr>
        <w:b/>
        <w:color w:val="808080"/>
        <w:sz w:val="20"/>
      </w:rPr>
      <w:t>REFERÊNCIAS</w:t>
    </w:r>
  </w:p>
  <w:p w14:paraId="45077818" w14:textId="77777777" w:rsidR="00DB3621" w:rsidRDefault="00DB3621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DB3621" w:rsidRDefault="00DB3621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DB3621" w:rsidRPr="00E37DB5" w:rsidRDefault="00DB3621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DB3621" w:rsidRPr="00E37DB5" w:rsidRDefault="00DB3621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DB3621" w:rsidRDefault="00DB3621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DB3621" w:rsidRDefault="00DB362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47440639" w:rsidR="00DB3621" w:rsidRDefault="00DB3621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4698D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DB3621" w:rsidRDefault="00DB3621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DB3621" w:rsidRPr="00E37DB5" w:rsidRDefault="00DB3621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DB3621" w:rsidRDefault="00DB3621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62294E19" w:rsidR="00DB3621" w:rsidRDefault="00DB3621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4698D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DB3621" w:rsidRDefault="00DB3621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DB3621" w:rsidRDefault="00DB3621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757C1107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4698D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53E3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eader" Target="header14.xml"/><Relationship Id="rId68" Type="http://schemas.openxmlformats.org/officeDocument/2006/relationships/hyperlink" Target="http://www.ncbi.nlm.nih.gov/entrez/query.fcgi?cmd=Retrieve&amp;db=PubMed&amp;dopt=Citation&amp;list_uids=6337002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oter" Target="footer8.xml"/><Relationship Id="rId58" Type="http://schemas.openxmlformats.org/officeDocument/2006/relationships/footer" Target="footer11.xml"/><Relationship Id="rId66" Type="http://schemas.openxmlformats.org/officeDocument/2006/relationships/footer" Target="footer14.xml"/><Relationship Id="rId74" Type="http://schemas.openxmlformats.org/officeDocument/2006/relationships/header" Target="header19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footer" Target="footer13.xml"/><Relationship Id="rId69" Type="http://schemas.openxmlformats.org/officeDocument/2006/relationships/header" Target="header16.xml"/><Relationship Id="rId77" Type="http://schemas.openxmlformats.org/officeDocument/2006/relationships/footer" Target="footer18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header" Target="header18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header" Target="header12.xml"/><Relationship Id="rId67" Type="http://schemas.openxmlformats.org/officeDocument/2006/relationships/hyperlink" Target="http://www.ncbi.nlm.nih.gov/entrez/query.fcgi?cmd=Retrieve&amp;db=PubMed&amp;dopt=Citation&amp;list_uids=15090378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9.xml"/><Relationship Id="rId62" Type="http://schemas.openxmlformats.org/officeDocument/2006/relationships/header" Target="header13.xml"/><Relationship Id="rId70" Type="http://schemas.openxmlformats.org/officeDocument/2006/relationships/header" Target="header17.xml"/><Relationship Id="rId75" Type="http://schemas.openxmlformats.org/officeDocument/2006/relationships/footer" Target="foot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header" Target="header11.xm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footer" Target="footer12.xml"/><Relationship Id="rId65" Type="http://schemas.openxmlformats.org/officeDocument/2006/relationships/header" Target="header15.xml"/><Relationship Id="rId73" Type="http://schemas.openxmlformats.org/officeDocument/2006/relationships/footer" Target="footer16.xml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header" Target="header20.xml"/><Relationship Id="rId7" Type="http://schemas.openxmlformats.org/officeDocument/2006/relationships/footnotes" Target="footnotes.xml"/><Relationship Id="rId71" Type="http://schemas.openxmlformats.org/officeDocument/2006/relationships/footer" Target="footer15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FBBFC-3B2A-42BD-8821-A33D7E47C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2397</TotalTime>
  <Pages>30</Pages>
  <Words>2708</Words>
  <Characters>14627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43</cp:revision>
  <cp:lastPrinted>2009-11-04T00:12:00Z</cp:lastPrinted>
  <dcterms:created xsi:type="dcterms:W3CDTF">2018-10-05T15:07:00Z</dcterms:created>
  <dcterms:modified xsi:type="dcterms:W3CDTF">2018-11-29T19:13:00Z</dcterms:modified>
</cp:coreProperties>
</file>