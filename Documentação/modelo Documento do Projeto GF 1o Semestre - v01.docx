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proofErr w:type="gramStart"/>
      <w:r w:rsidR="008841DA">
        <w:t>1</w:t>
      </w:r>
      <w:proofErr w:type="gramEnd"/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2C3138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25pt;height:224.25pt">
            <v:imagedata r:id="rId13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36EA334E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51EDD44F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proofErr w:type="gramStart"/>
      <w:r w:rsidR="002C3138">
        <w:t>IoT</w:t>
      </w:r>
      <w:proofErr w:type="spellEnd"/>
      <w:proofErr w:type="gramEnd"/>
      <w:r w:rsidR="002C3138">
        <w:t xml:space="preserve">) é um termo criado em setembro de 1999 por Kevin Ashton,  consiste em dar a objetos a capacidade de processamento e comunicação  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 para o negócio. E a previsão</w:t>
      </w:r>
      <w:r w:rsidR="002C3138">
        <w:t xml:space="preserve"> é de um crescimento constante </w:t>
      </w:r>
      <w:r w:rsidR="002C3138">
        <w:t>em especialmente no Brasil.</w:t>
      </w:r>
    </w:p>
    <w:p w14:paraId="77ABEDB7" w14:textId="32A121FF" w:rsidR="002C3138" w:rsidRDefault="002C3138" w:rsidP="002C3138">
      <w:r>
        <w:lastRenderedPageBreak/>
        <w:tab/>
      </w:r>
      <w:r>
        <w:t xml:space="preserve">No mercado de saúde por meio da </w:t>
      </w:r>
      <w:proofErr w:type="spellStart"/>
      <w:proofErr w:type="gramStart"/>
      <w:r>
        <w:t>IoT</w:t>
      </w:r>
      <w:proofErr w:type="spellEnd"/>
      <w:proofErr w:type="gram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proofErr w:type="gramStart"/>
      <w:r w:rsidR="000A797E">
        <w:t>IoT</w:t>
      </w:r>
      <w:proofErr w:type="spellEnd"/>
      <w:proofErr w:type="gram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 xml:space="preserve">Plano Nacional de Internet das Coisas pretende movimentar </w:t>
      </w:r>
      <w:proofErr w:type="gramStart"/>
      <w:r>
        <w:t>certa US$ 40</w:t>
      </w:r>
      <w:proofErr w:type="gramEnd"/>
      <w:r>
        <w:t xml:space="preserve"> bilhões até 2020.</w:t>
      </w:r>
      <w:bookmarkStart w:id="9" w:name="_GoBack"/>
      <w:bookmarkEnd w:id="9"/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</w:t>
      </w:r>
      <w:proofErr w:type="gramStart"/>
      <w:r w:rsidR="00AA1731">
        <w:t>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</w:t>
      </w:r>
      <w:proofErr w:type="gramEnd"/>
      <w:r w:rsidRPr="00FC65B8">
        <w:t>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2C3138" w:rsidP="003F4E12">
      <w:pPr>
        <w:sectPr w:rsidR="00FF2918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20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proofErr w:type="gramStart"/>
      <w:r w:rsidR="008841DA">
        <w:t>2</w:t>
      </w:r>
      <w:proofErr w:type="gramEnd"/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</w:t>
      </w:r>
      <w:proofErr w:type="spellStart"/>
      <w:r w:rsidR="00124F5F">
        <w:t>Scrum</w:t>
      </w:r>
      <w:proofErr w:type="spellEnd"/>
      <w:r w:rsidR="00124F5F">
        <w:t xml:space="preserve">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 xml:space="preserve">Rodolfo Gregório Alves de Lima - </w:t>
      </w:r>
      <w:proofErr w:type="spellStart"/>
      <w:r>
        <w:t>Scrum</w:t>
      </w:r>
      <w:proofErr w:type="spellEnd"/>
      <w:r>
        <w:t xml:space="preserve"> Master</w:t>
      </w:r>
      <w:r w:rsidR="00C76727">
        <w:t xml:space="preserve"> e Back-</w:t>
      </w:r>
      <w:proofErr w:type="spellStart"/>
      <w:r w:rsidR="00C76727">
        <w:t>End</w:t>
      </w:r>
      <w:proofErr w:type="spellEnd"/>
    </w:p>
    <w:p w14:paraId="5E40AD45" w14:textId="77777777" w:rsidR="007B3FAD" w:rsidRDefault="007B3FAD" w:rsidP="007B3FAD">
      <w:r>
        <w:tab/>
        <w:t xml:space="preserve">Matheus de Oliveira Rodrigues – </w:t>
      </w:r>
      <w:proofErr w:type="spellStart"/>
      <w:r>
        <w:t>Dev</w:t>
      </w:r>
      <w:proofErr w:type="spellEnd"/>
      <w:r>
        <w:t xml:space="preserve"> Team</w:t>
      </w:r>
    </w:p>
    <w:p w14:paraId="1B1CE603" w14:textId="19F24D37" w:rsidR="007B3FAD" w:rsidRDefault="007B3FAD" w:rsidP="007B3FAD">
      <w:r>
        <w:tab/>
        <w:t xml:space="preserve">Lucas Bezerra de Souza – </w:t>
      </w:r>
      <w:proofErr w:type="spellStart"/>
      <w:r>
        <w:t>Dev</w:t>
      </w:r>
      <w:proofErr w:type="spellEnd"/>
      <w:r>
        <w:t xml:space="preserve">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 xml:space="preserve">Apresentar a lista dos requisitos, a classificação e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</w:t>
      </w:r>
      <w:proofErr w:type="spellStart"/>
      <w:r w:rsidR="002D45C8" w:rsidRPr="002D45C8">
        <w:t>Backlog</w:t>
      </w:r>
      <w:proofErr w:type="spellEnd"/>
      <w:r w:rsidR="002D45C8" w:rsidRPr="002D45C8">
        <w:t xml:space="preserve">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580F0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F763BF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439391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BFAC9C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77777777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F763BF">
        <w:trPr>
          <w:trHeight w:val="78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deverá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F763BF">
        <w:trPr>
          <w:trHeight w:val="90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lastRenderedPageBreak/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2C3138" w:rsidP="0017304A">
      <w:r>
        <w:pict w14:anchorId="5A7940FA">
          <v:shape id="_x0000_i1027" type="#_x0000_t75" style="width:340.5pt;height:183.75pt">
            <v:imagedata r:id="rId22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2C3138" w:rsidP="0017304A">
      <w:r>
        <w:pict w14:anchorId="31946BC2">
          <v:shape id="_x0000_i1028" type="#_x0000_t75" style="width:340.5pt;height:184.5pt">
            <v:imagedata r:id="rId23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Incubadoras</w:t>
      </w:r>
    </w:p>
    <w:p w14:paraId="3EE8B37E" w14:textId="55BBA910" w:rsidR="0017304A" w:rsidRDefault="002C3138" w:rsidP="0017304A">
      <w:r>
        <w:pict w14:anchorId="6649150D">
          <v:shape id="_x0000_i1029" type="#_x0000_t75" style="width:340.5pt;height:188.25pt">
            <v:imagedata r:id="rId24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2C3138" w:rsidP="0017304A">
      <w:r>
        <w:lastRenderedPageBreak/>
        <w:pict w14:anchorId="6EE36296">
          <v:shape id="_x0000_i1030" type="#_x0000_t75" style="width:340.5pt;height:188.25pt">
            <v:imagedata r:id="rId25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2C3138" w:rsidP="0017304A">
      <w:r>
        <w:pict w14:anchorId="008A9EDD">
          <v:shape id="_x0000_i1031" type="#_x0000_t75" style="width:340.5pt;height:184.5pt">
            <v:imagedata r:id="rId26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2C3138" w:rsidP="00EB4A20">
      <w:r>
        <w:pict w14:anchorId="0449ECE6">
          <v:shape id="_x0000_i1032" type="#_x0000_t75" style="width:340.5pt;height:184.5pt">
            <v:imagedata r:id="rId27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</w:t>
      </w:r>
      <w:proofErr w:type="spellStart"/>
      <w:r w:rsidRPr="000C7251">
        <w:t>Backlog</w:t>
      </w:r>
      <w:proofErr w:type="spellEnd"/>
      <w:r w:rsidRPr="000C7251">
        <w:t xml:space="preserve">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proofErr w:type="gramStart"/>
      <w:r w:rsidR="008841DA">
        <w:t>3</w:t>
      </w:r>
      <w:proofErr w:type="gramEnd"/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proofErr w:type="gramStart"/>
      <w:r w:rsidR="008841DA">
        <w:t>4</w:t>
      </w:r>
      <w:proofErr w:type="gramEnd"/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0"/>
          <w:footerReference w:type="default" r:id="rId41"/>
          <w:headerReference w:type="first" r:id="rId42"/>
          <w:footerReference w:type="first" r:id="rId4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proofErr w:type="gramStart"/>
      <w:r w:rsidR="008841DA">
        <w:t>5</w:t>
      </w:r>
      <w:proofErr w:type="gramEnd"/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6"/>
      <w:footerReference w:type="default" r:id="rId57"/>
      <w:headerReference w:type="first" r:id="rId58"/>
      <w:footerReference w:type="first" r:id="rId5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13CAD" w14:textId="77777777" w:rsidR="00271889" w:rsidRDefault="00271889">
      <w:r>
        <w:separator/>
      </w:r>
    </w:p>
    <w:p w14:paraId="73E1BF3B" w14:textId="77777777" w:rsidR="00271889" w:rsidRDefault="00271889"/>
    <w:p w14:paraId="36721EC3" w14:textId="77777777" w:rsidR="00271889" w:rsidRDefault="00271889"/>
    <w:p w14:paraId="53130112" w14:textId="77777777" w:rsidR="00271889" w:rsidRDefault="00271889"/>
  </w:endnote>
  <w:endnote w:type="continuationSeparator" w:id="0">
    <w:p w14:paraId="3FF2973F" w14:textId="77777777" w:rsidR="00271889" w:rsidRDefault="00271889">
      <w:r>
        <w:continuationSeparator/>
      </w:r>
    </w:p>
    <w:p w14:paraId="58A11DB5" w14:textId="77777777" w:rsidR="00271889" w:rsidRDefault="00271889"/>
    <w:p w14:paraId="37FD9015" w14:textId="77777777" w:rsidR="00271889" w:rsidRDefault="00271889"/>
    <w:p w14:paraId="158D3B9D" w14:textId="77777777" w:rsidR="00271889" w:rsidRDefault="002718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3B84B5" w14:textId="77777777" w:rsidR="00271889" w:rsidRDefault="00271889">
      <w:r>
        <w:separator/>
      </w:r>
    </w:p>
    <w:p w14:paraId="4D5EF935" w14:textId="77777777" w:rsidR="00271889" w:rsidRDefault="00271889"/>
    <w:p w14:paraId="4F8B3DFF" w14:textId="77777777" w:rsidR="00271889" w:rsidRDefault="00271889"/>
    <w:p w14:paraId="2BD62E03" w14:textId="77777777" w:rsidR="00271889" w:rsidRDefault="00271889"/>
  </w:footnote>
  <w:footnote w:type="continuationSeparator" w:id="0">
    <w:p w14:paraId="45677664" w14:textId="77777777" w:rsidR="00271889" w:rsidRDefault="00271889">
      <w:r>
        <w:continuationSeparator/>
      </w:r>
    </w:p>
    <w:p w14:paraId="2D35BBF6" w14:textId="77777777" w:rsidR="00271889" w:rsidRDefault="00271889"/>
    <w:p w14:paraId="017899D9" w14:textId="77777777" w:rsidR="00271889" w:rsidRDefault="00271889"/>
    <w:p w14:paraId="0AB2C645" w14:textId="77777777" w:rsidR="00271889" w:rsidRDefault="0027188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6D63C0D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71889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7949509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71889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DC1C4" w14:textId="3D009ACA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C009" w14:textId="77777777" w:rsidR="00555AE7" w:rsidRDefault="00271889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271889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27188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001A8F1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A797E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27188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4B27C5F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A797E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27188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1E7FD8A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138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261AB3"/>
    <w:multiLevelType w:val="multilevel"/>
    <w:tmpl w:val="0416001F"/>
    <w:numStyleLink w:val="111111"/>
  </w:abstractNum>
  <w:abstractNum w:abstractNumId="30">
    <w:nsid w:val="5C1C5EC1"/>
    <w:multiLevelType w:val="multilevel"/>
    <w:tmpl w:val="0416001F"/>
    <w:numStyleLink w:val="111111"/>
  </w:abstractNum>
  <w:abstractNum w:abstractNumId="31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1889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footer" Target="footer10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header" Target="header15.xml"/><Relationship Id="rId50" Type="http://schemas.openxmlformats.org/officeDocument/2006/relationships/hyperlink" Target="http://www.ncbi.nlm.nih.gov/entrez/query.fcgi?cmd=Retrieve&amp;db=PubMed&amp;dopt=Citation&amp;list_uids=6337002" TargetMode="External"/><Relationship Id="rId55" Type="http://schemas.openxmlformats.org/officeDocument/2006/relationships/footer" Target="footer16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6.xml"/><Relationship Id="rId41" Type="http://schemas.openxmlformats.org/officeDocument/2006/relationships/footer" Target="footer11.xml"/><Relationship Id="rId54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header" Target="header14.xml"/><Relationship Id="rId53" Type="http://schemas.openxmlformats.org/officeDocument/2006/relationships/footer" Target="footer15.xml"/><Relationship Id="rId58" Type="http://schemas.openxmlformats.org/officeDocument/2006/relationships/header" Target="header20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footer" Target="footer8.xml"/><Relationship Id="rId49" Type="http://schemas.openxmlformats.org/officeDocument/2006/relationships/hyperlink" Target="http://www.ncbi.nlm.nih.gov/entrez/query.fcgi?cmd=Retrieve&amp;db=PubMed&amp;dopt=Citation&amp;list_uids=15090378" TargetMode="External"/><Relationship Id="rId57" Type="http://schemas.openxmlformats.org/officeDocument/2006/relationships/footer" Target="footer17.xml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6.xml"/><Relationship Id="rId44" Type="http://schemas.openxmlformats.org/officeDocument/2006/relationships/header" Target="header13.xml"/><Relationship Id="rId52" Type="http://schemas.openxmlformats.org/officeDocument/2006/relationships/header" Target="header17.xm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header" Target="header19.xml"/><Relationship Id="rId8" Type="http://schemas.openxmlformats.org/officeDocument/2006/relationships/footnotes" Target="footnotes.xml"/><Relationship Id="rId51" Type="http://schemas.openxmlformats.org/officeDocument/2006/relationships/header" Target="header1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38" Type="http://schemas.openxmlformats.org/officeDocument/2006/relationships/header" Target="header10.xml"/><Relationship Id="rId46" Type="http://schemas.openxmlformats.org/officeDocument/2006/relationships/footer" Target="footer13.xml"/><Relationship Id="rId59" Type="http://schemas.openxmlformats.org/officeDocument/2006/relationships/footer" Target="footer1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0429B-B329-4A51-A33B-219E51B6B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122</TotalTime>
  <Pages>20</Pages>
  <Words>1787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Rodolfo</cp:lastModifiedBy>
  <cp:revision>8</cp:revision>
  <cp:lastPrinted>2009-11-04T00:12:00Z</cp:lastPrinted>
  <dcterms:created xsi:type="dcterms:W3CDTF">2018-10-05T15:07:00Z</dcterms:created>
  <dcterms:modified xsi:type="dcterms:W3CDTF">2018-10-08T14:02:00Z</dcterms:modified>
</cp:coreProperties>
</file>