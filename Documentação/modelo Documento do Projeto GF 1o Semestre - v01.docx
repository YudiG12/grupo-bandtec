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EC1315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3758E49B" w14:textId="775C13A6" w:rsidR="008C282A" w:rsidRDefault="00D633C4" w:rsidP="003F4E12">
      <w:pPr>
        <w:rPr>
          <w:noProof/>
        </w:rPr>
      </w:pPr>
      <w:r>
        <w:rPr>
          <w:noProof/>
        </w:rPr>
        <w:tab/>
        <w:t xml:space="preserve">Nome do grupo: </w:t>
      </w:r>
      <w:r w:rsidR="00D7222B">
        <w:rPr>
          <w:noProof/>
        </w:rPr>
        <w:t>Revoada</w:t>
      </w:r>
    </w:p>
    <w:p w14:paraId="24E3C51B" w14:textId="5FFDDBCB" w:rsidR="008C282A" w:rsidRDefault="00D7222B" w:rsidP="008C282A">
      <w:pPr>
        <w:jc w:val="center"/>
        <w:rPr>
          <w:noProof/>
          <w:lang w:eastAsia="pt-BR"/>
        </w:rPr>
      </w:pPr>
      <w:r w:rsidRPr="00D7222B">
        <w:rPr>
          <w:noProof/>
          <w:lang w:eastAsia="pt-BR"/>
        </w:rPr>
        <w:drawing>
          <wp:inline distT="0" distB="0" distL="0" distR="0" wp14:anchorId="1308ACD7" wp14:editId="30E27329">
            <wp:extent cx="2360440" cy="222930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BANDTECERS\Artes\REVOADA\logoT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40" cy="222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6621D449" w:rsidR="00A348C5" w:rsidRDefault="00AA1731" w:rsidP="007A1BD1">
      <w:pPr>
        <w:rPr>
          <w:noProof/>
        </w:rPr>
      </w:pPr>
      <w:r>
        <w:rPr>
          <w:noProof/>
        </w:rPr>
        <w:tab/>
        <w:t xml:space="preserve">Equipe </w:t>
      </w:r>
      <w:r w:rsidR="004330CA">
        <w:rPr>
          <w:noProof/>
        </w:rPr>
        <w:t xml:space="preserve">acadêmica </w:t>
      </w:r>
      <w:r>
        <w:rPr>
          <w:noProof/>
        </w:rPr>
        <w:t>de desenvolvedores de software no ramo de IOT.</w:t>
      </w:r>
    </w:p>
    <w:p w14:paraId="3AD9CFDC" w14:textId="637508DD" w:rsidR="008C282A" w:rsidRDefault="008C282A" w:rsidP="007A1BD1">
      <w:pPr>
        <w:rPr>
          <w:noProof/>
        </w:rPr>
      </w:pPr>
      <w:r>
        <w:rPr>
          <w:noProof/>
        </w:rPr>
        <w:tab/>
      </w:r>
    </w:p>
    <w:p w14:paraId="1BE1FDF3" w14:textId="20E50F88" w:rsidR="008C282A" w:rsidRDefault="008C282A" w:rsidP="007A1BD1">
      <w:pPr>
        <w:rPr>
          <w:noProof/>
        </w:rPr>
      </w:pPr>
      <w:r>
        <w:rPr>
          <w:noProof/>
        </w:rPr>
        <w:tab/>
        <w:t>Logo do projeto:</w:t>
      </w:r>
    </w:p>
    <w:p w14:paraId="4A205A28" w14:textId="29B62A5E" w:rsidR="008C282A" w:rsidRDefault="001714DD" w:rsidP="008C282A">
      <w:pPr>
        <w:jc w:val="center"/>
        <w:rPr>
          <w:noProof/>
        </w:rPr>
      </w:pPr>
      <w:r w:rsidRPr="001714DD">
        <w:rPr>
          <w:noProof/>
          <w:lang w:eastAsia="pt-BR"/>
        </w:rPr>
        <w:drawing>
          <wp:inline distT="0" distB="0" distL="0" distR="0" wp14:anchorId="2CFE3907" wp14:editId="77A56531">
            <wp:extent cx="3643600" cy="2343150"/>
            <wp:effectExtent l="0" t="0" r="0" b="0"/>
            <wp:docPr id="9" name="Imagem 9" descr="C:\Users\aluno\Desktop\grupo-bandtec\Artes\insensorRefazendo\pngs\insensorLogo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no\Desktop\grupo-bandtec\Artes\insensorRefazendo\pngs\insensorLogoT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727" cy="235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537C" w14:textId="77777777" w:rsidR="008C282A" w:rsidRDefault="008C282A" w:rsidP="008C282A">
      <w:pPr>
        <w:jc w:val="center"/>
        <w:rPr>
          <w:noProof/>
        </w:rPr>
      </w:pP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lastRenderedPageBreak/>
        <w:t>Problema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DE2763">
      <w:pPr>
        <w:pStyle w:val="PargrafodaLista"/>
        <w:numPr>
          <w:ilvl w:val="0"/>
          <w:numId w:val="14"/>
        </w:numPr>
      </w:pPr>
      <w:r>
        <w:t>Garatir o monitoramento em tempo real dos dados de temperatura e umidade de forma centralizada.</w:t>
      </w:r>
    </w:p>
    <w:p w14:paraId="2CCC3364" w14:textId="12E6B19A" w:rsidR="00D238EA" w:rsidRDefault="00D238EA" w:rsidP="00DE2763">
      <w:pPr>
        <w:pStyle w:val="PargrafodaLista"/>
        <w:numPr>
          <w:ilvl w:val="0"/>
          <w:numId w:val="14"/>
        </w:numPr>
      </w:pPr>
      <w:r>
        <w:t xml:space="preserve">Fornecer um sistema prático, amigável e responsivo. </w:t>
      </w:r>
    </w:p>
    <w:p w14:paraId="2AA44825" w14:textId="32C61AC2" w:rsidR="00D238EA" w:rsidRDefault="00D238EA" w:rsidP="00DE2763">
      <w:pPr>
        <w:pStyle w:val="PargrafodaLista"/>
        <w:numPr>
          <w:ilvl w:val="0"/>
          <w:numId w:val="14"/>
        </w:numPr>
      </w:pPr>
      <w:r>
        <w:t>Gerenciamento de recém-nascidos internados e incubadoras.</w:t>
      </w:r>
    </w:p>
    <w:p w14:paraId="74FD413E" w14:textId="4C2FF0E3" w:rsidR="00EC6B00" w:rsidRDefault="00EC6B00" w:rsidP="00DE2763">
      <w:pPr>
        <w:pStyle w:val="PargrafodaLista"/>
        <w:numPr>
          <w:ilvl w:val="0"/>
          <w:numId w:val="14"/>
        </w:numPr>
      </w:pPr>
      <w:r>
        <w:t>Fornecer claramente a comporação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8" w:name="_Toc512519590"/>
      <w:r w:rsidRPr="00192CAB">
        <w:rPr>
          <w:b/>
        </w:rPr>
        <w:t>contexto</w:t>
      </w:r>
      <w:bookmarkEnd w:id="8"/>
    </w:p>
    <w:p w14:paraId="659A9DFD" w14:textId="035117D0" w:rsidR="002C3138" w:rsidRDefault="00FC65B8" w:rsidP="002C3138">
      <w:r>
        <w:tab/>
      </w:r>
      <w:r w:rsidR="002C3138">
        <w:t>O mercado de saúde está mudando de forma exponencial por causa da ascensão da internet das coisas. A Internet das Coisas (IoT) é um termo criado em sete</w:t>
      </w:r>
      <w:r w:rsidR="00EE2EAA">
        <w:t xml:space="preserve">mbro de 1999 por Kevin Ashton, </w:t>
      </w:r>
      <w:r w:rsidR="002C3138">
        <w:t xml:space="preserve">consiste em dar a objetos a capacidade </w:t>
      </w:r>
      <w:r w:rsidR="00EE2EAA">
        <w:t xml:space="preserve">de processamento e comunicação </w:t>
      </w:r>
      <w:r w:rsidR="002C3138">
        <w:t>a rede mundial de computadores, sejam para criar inteligência para máquinas industriais, carros, geladeiras, postes ou lixeiras, tudo é passível de ser inserido na IoT e gerar inteligência</w:t>
      </w:r>
      <w:r w:rsidR="00ED222C">
        <w:t xml:space="preserve"> e sustentabilidade</w:t>
      </w:r>
      <w:r w:rsidR="00D9217A">
        <w:t xml:space="preserve"> para o negócio. A</w:t>
      </w:r>
      <w:r w:rsidR="002C3138">
        <w:t xml:space="preserve"> previsão é de um crescimento constante especialmente no Brasil.</w:t>
      </w:r>
    </w:p>
    <w:p w14:paraId="6AA1F9B1" w14:textId="3C2AA34A" w:rsidR="002C3138" w:rsidRDefault="002C3138" w:rsidP="002C3138">
      <w:r>
        <w:lastRenderedPageBreak/>
        <w:tab/>
        <w:t>No mercado de saúde por meio da IoT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4CF727FD" w14:textId="5455377A" w:rsidR="002C3138" w:rsidRDefault="002C3138" w:rsidP="002C3138">
      <w:r>
        <w:t xml:space="preserve"> </w:t>
      </w:r>
      <w:r>
        <w:tab/>
      </w:r>
      <w:r w:rsidR="000A797E">
        <w:t xml:space="preserve">Ademais, o mercado de IoT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>Plano Nacional de Internet das</w:t>
      </w:r>
      <w:r w:rsidR="00EE5A84">
        <w:t xml:space="preserve"> Coisas pretende movimentar cerc</w:t>
      </w:r>
      <w:r>
        <w:t>a US$ 40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512519591"/>
      <w:r w:rsidRPr="00192CAB">
        <w:rPr>
          <w:b/>
        </w:rPr>
        <w:t>objetivo da solução</w:t>
      </w:r>
      <w:bookmarkEnd w:id="9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>Além disso, fornecer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0" w:name="_Toc512519592"/>
      <w:r w:rsidRPr="00192CAB">
        <w:rPr>
          <w:b/>
        </w:rPr>
        <w:t>diagrama da solução</w:t>
      </w:r>
      <w:bookmarkEnd w:id="10"/>
    </w:p>
    <w:p w14:paraId="7DD9077A" w14:textId="1600B67F" w:rsidR="00FF2918" w:rsidRDefault="00EC1315" w:rsidP="003F4E12">
      <w:pPr>
        <w:sectPr w:rsidR="00FF2918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187.5pt">
            <v:imagedata r:id="rId19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5177CCAD" w:rsidR="00370E34" w:rsidRDefault="00124F5F" w:rsidP="00DE2763">
      <w:pPr>
        <w:pStyle w:val="Ttulo1"/>
        <w:numPr>
          <w:ilvl w:val="0"/>
          <w:numId w:val="13"/>
        </w:numPr>
      </w:pPr>
      <w:bookmarkStart w:id="11" w:name="_Toc512519593"/>
      <w:r>
        <w:lastRenderedPageBreak/>
        <w:t>PLANEJAMENTO DO PROJETO</w:t>
      </w:r>
      <w:bookmarkEnd w:id="11"/>
    </w:p>
    <w:p w14:paraId="238AEE34" w14:textId="3B4B2BAD" w:rsidR="00370E34" w:rsidRPr="00192CAB" w:rsidRDefault="00124F5F" w:rsidP="00124F5F">
      <w:pPr>
        <w:pStyle w:val="Ttulo2"/>
        <w:rPr>
          <w:b/>
        </w:rPr>
      </w:pPr>
      <w:bookmarkStart w:id="12" w:name="_Toc512519594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5F680AA1" w14:textId="6002384C" w:rsidR="00BA3B57" w:rsidRPr="000C66EB" w:rsidRDefault="00BA3B57" w:rsidP="00BA3B57">
      <w:pPr>
        <w:rPr>
          <w:b/>
          <w:lang w:val="en-US"/>
        </w:rPr>
      </w:pPr>
      <w:bookmarkStart w:id="13" w:name="_Toc512519595"/>
      <w:r w:rsidRPr="000C66EB">
        <w:rPr>
          <w:b/>
          <w:noProof/>
          <w:lang w:eastAsia="pt-BR"/>
        </w:rPr>
        <w:drawing>
          <wp:anchor distT="0" distB="0" distL="114300" distR="114300" simplePos="0" relativeHeight="251664384" behindDoc="1" locked="0" layoutInCell="1" allowOverlap="1" wp14:anchorId="7B0712A2" wp14:editId="5BF8ACF4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1514475" cy="1514475"/>
            <wp:effectExtent l="0" t="0" r="0" b="0"/>
            <wp:wrapTight wrapText="bothSides">
              <wp:wrapPolygon edited="0">
                <wp:start x="0" y="0"/>
                <wp:lineTo x="0" y="21464"/>
                <wp:lineTo x="21464" y="21464"/>
                <wp:lineTo x="21464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lang w:val="en-US"/>
        </w:rPr>
        <w:t>L</w:t>
      </w:r>
      <w:r w:rsidRPr="000C66EB">
        <w:rPr>
          <w:b/>
          <w:lang w:val="en-US"/>
        </w:rPr>
        <w:t xml:space="preserve">ucas Yudi Ganeko </w:t>
      </w:r>
      <w:r>
        <w:rPr>
          <w:b/>
          <w:lang w:val="en-US"/>
        </w:rPr>
        <w:t>-</w:t>
      </w:r>
      <w:r w:rsidRPr="000C66EB">
        <w:rPr>
          <w:b/>
          <w:lang w:val="en-US"/>
        </w:rPr>
        <w:t xml:space="preserve"> Product Owner e Front-End</w:t>
      </w:r>
    </w:p>
    <w:p w14:paraId="356CB308" w14:textId="4EDB70C8" w:rsidR="00BA3B57" w:rsidRPr="000C66EB" w:rsidRDefault="00BA3B57" w:rsidP="00BA3B57">
      <w:r>
        <w:t>E</w:t>
      </w:r>
      <w:r w:rsidRPr="000C66EB">
        <w:t>laboração do product b</w:t>
      </w:r>
      <w:r>
        <w:t>acklog e dos sprints;</w:t>
      </w:r>
    </w:p>
    <w:p w14:paraId="261D0D01" w14:textId="10A3A01A" w:rsidR="00BA3B57" w:rsidRDefault="00BA3B57" w:rsidP="00BA3B57">
      <w:r>
        <w:t>Desenvolvimento com foco no front-end;</w:t>
      </w:r>
    </w:p>
    <w:p w14:paraId="4388A3B3" w14:textId="77777777" w:rsidR="00BA3B57" w:rsidRDefault="00BA3B57" w:rsidP="00BA3B57">
      <w:r w:rsidRPr="000C66EB">
        <w:t>Documentaçã</w:t>
      </w:r>
      <w:r>
        <w:t>o;</w:t>
      </w:r>
    </w:p>
    <w:p w14:paraId="6BFCD6AD" w14:textId="77777777" w:rsidR="00BA3B57" w:rsidRDefault="00BA3B57" w:rsidP="00BA3B57"/>
    <w:p w14:paraId="5DC4A415" w14:textId="77777777" w:rsidR="00BA3B57" w:rsidRDefault="00BA3B57" w:rsidP="00BA3B57"/>
    <w:p w14:paraId="5BD78F92" w14:textId="4ECBCFE2" w:rsidR="00BA3B57" w:rsidRDefault="00BA3B57" w:rsidP="00BA3B57"/>
    <w:p w14:paraId="77ABBAFD" w14:textId="77777777" w:rsidR="00BA3B57" w:rsidRPr="000C66EB" w:rsidRDefault="00BA3B57" w:rsidP="00BA3B57"/>
    <w:p w14:paraId="12316BC8" w14:textId="77777777" w:rsidR="00BA3B57" w:rsidRDefault="00BA3B57" w:rsidP="00BA3B57">
      <w:pPr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65408" behindDoc="1" locked="0" layoutInCell="1" allowOverlap="1" wp14:anchorId="37CDDA98" wp14:editId="745B6158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1514475" cy="1514475"/>
            <wp:effectExtent l="0" t="0" r="0" b="0"/>
            <wp:wrapTight wrapText="bothSides">
              <wp:wrapPolygon edited="0">
                <wp:start x="0" y="0"/>
                <wp:lineTo x="0" y="21464"/>
                <wp:lineTo x="21464" y="21464"/>
                <wp:lineTo x="21464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t>R</w:t>
      </w:r>
      <w:r w:rsidRPr="000C66EB">
        <w:rPr>
          <w:b/>
        </w:rPr>
        <w:t>odolfo Gregório Alves de Lima - Scrum Master e Back-End</w:t>
      </w:r>
    </w:p>
    <w:p w14:paraId="0D00927A" w14:textId="00630D52" w:rsidR="00BA3B57" w:rsidRDefault="00BA3B57" w:rsidP="00BA3B57">
      <w:r>
        <w:t>Desenvolvimento com foco no back-end;</w:t>
      </w:r>
    </w:p>
    <w:p w14:paraId="6A001C59" w14:textId="77777777" w:rsidR="00BA3B57" w:rsidRPr="000C66EB" w:rsidRDefault="00BA3B57" w:rsidP="00BA3B57">
      <w:r>
        <w:t>Liderança de desenvolvimento;</w:t>
      </w:r>
    </w:p>
    <w:p w14:paraId="214C6DDB" w14:textId="2505F7CC" w:rsidR="00BA3B57" w:rsidRDefault="00BA3B57" w:rsidP="00BA3B57">
      <w:r w:rsidRPr="000C66EB">
        <w:t>Documentaçã</w:t>
      </w:r>
      <w:r>
        <w:t>o;</w:t>
      </w:r>
    </w:p>
    <w:p w14:paraId="0C1F3724" w14:textId="77777777" w:rsidR="00BA3B57" w:rsidRDefault="00BA3B57" w:rsidP="00BA3B57"/>
    <w:p w14:paraId="2493059F" w14:textId="60E4098D" w:rsidR="00BA3B57" w:rsidRDefault="00BA3B57" w:rsidP="00BA3B57"/>
    <w:p w14:paraId="374B5850" w14:textId="5CC4CB56" w:rsidR="00BA3B57" w:rsidRPr="000C66EB" w:rsidRDefault="00BA3B57" w:rsidP="00BA3B57"/>
    <w:p w14:paraId="6087CDB3" w14:textId="7D70C359" w:rsidR="00BA3B57" w:rsidRPr="000C66EB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66432" behindDoc="1" locked="0" layoutInCell="1" allowOverlap="1" wp14:anchorId="47A6D205" wp14:editId="142DD298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1514475" cy="1514475"/>
            <wp:effectExtent l="0" t="0" r="0" b="0"/>
            <wp:wrapTight wrapText="bothSides">
              <wp:wrapPolygon edited="0">
                <wp:start x="0" y="0"/>
                <wp:lineTo x="0" y="21464"/>
                <wp:lineTo x="21464" y="21464"/>
                <wp:lineTo x="21464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C66EB">
        <w:rPr>
          <w:b/>
        </w:rPr>
        <w:t xml:space="preserve">Lucas Bezerra de Souza </w:t>
      </w:r>
      <w:r>
        <w:rPr>
          <w:b/>
        </w:rPr>
        <w:t>-</w:t>
      </w:r>
      <w:r w:rsidRPr="000C66EB">
        <w:rPr>
          <w:b/>
        </w:rPr>
        <w:t xml:space="preserve"> Dev Team</w:t>
      </w:r>
    </w:p>
    <w:p w14:paraId="54EB47A8" w14:textId="0DC9FE40" w:rsidR="00BA3B57" w:rsidRPr="00C4655A" w:rsidRDefault="00BA3B57" w:rsidP="00BA3B57">
      <w:pPr>
        <w:ind w:left="1"/>
      </w:pPr>
      <w:r>
        <w:t>Modelagem do banco de dados;</w:t>
      </w:r>
    </w:p>
    <w:p w14:paraId="6128ECFE" w14:textId="7F2CE191" w:rsidR="00BA3B57" w:rsidRDefault="00BA3B57" w:rsidP="00BA3B57">
      <w:pPr>
        <w:ind w:left="1"/>
      </w:pPr>
      <w:r>
        <w:t>Desenvolvimento;</w:t>
      </w:r>
    </w:p>
    <w:p w14:paraId="7A18BADD" w14:textId="166DE2B4" w:rsidR="00BA3B57" w:rsidRDefault="00BA3B57" w:rsidP="00BA3B57">
      <w:r w:rsidRPr="000C66EB">
        <w:t>Documentaçã</w:t>
      </w:r>
      <w:r>
        <w:t>o;</w:t>
      </w:r>
    </w:p>
    <w:p w14:paraId="21C5B463" w14:textId="6BE45027" w:rsidR="00BA3B57" w:rsidRDefault="00BA3B57" w:rsidP="00BA3B57">
      <w:pPr>
        <w:ind w:left="1"/>
      </w:pPr>
    </w:p>
    <w:p w14:paraId="38A5F66F" w14:textId="303338A6" w:rsidR="00BA3B57" w:rsidRPr="00C4655A" w:rsidRDefault="00BA3B57" w:rsidP="00BA3B57">
      <w:pPr>
        <w:ind w:left="1"/>
      </w:pPr>
    </w:p>
    <w:p w14:paraId="51EBCA34" w14:textId="51BE0E9B" w:rsidR="00BA3B57" w:rsidRPr="00C4655A" w:rsidRDefault="00BA3B57" w:rsidP="00BA3B57">
      <w:pPr>
        <w:ind w:left="1"/>
      </w:pPr>
    </w:p>
    <w:p w14:paraId="5DB90A79" w14:textId="67190B12" w:rsidR="00BA3B57" w:rsidRPr="00C4655A" w:rsidRDefault="00BA3B57" w:rsidP="00BA3B57"/>
    <w:p w14:paraId="1ED3BF24" w14:textId="46CAA30E" w:rsidR="00BA3B57" w:rsidRPr="00C4655A" w:rsidRDefault="00EC1315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67456" behindDoc="1" locked="0" layoutInCell="1" allowOverlap="1" wp14:anchorId="0F926537" wp14:editId="0254552D">
            <wp:simplePos x="0" y="0"/>
            <wp:positionH relativeFrom="column">
              <wp:posOffset>-3810</wp:posOffset>
            </wp:positionH>
            <wp:positionV relativeFrom="paragraph">
              <wp:posOffset>13970</wp:posOffset>
            </wp:positionV>
            <wp:extent cx="1514475" cy="1514475"/>
            <wp:effectExtent l="0" t="0" r="0" b="0"/>
            <wp:wrapTight wrapText="bothSides">
              <wp:wrapPolygon edited="0">
                <wp:start x="0" y="0"/>
                <wp:lineTo x="0" y="21464"/>
                <wp:lineTo x="21464" y="21464"/>
                <wp:lineTo x="21464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3B57" w:rsidRPr="00C4655A">
        <w:rPr>
          <w:b/>
        </w:rPr>
        <w:t xml:space="preserve"> </w:t>
      </w:r>
      <w:r w:rsidR="00BA3B57">
        <w:rPr>
          <w:b/>
        </w:rPr>
        <w:t>M</w:t>
      </w:r>
      <w:r w:rsidR="00BA3B57" w:rsidRPr="000C66EB">
        <w:rPr>
          <w:b/>
        </w:rPr>
        <w:t>atheus de Oliveira Rodrigues</w:t>
      </w:r>
      <w:r w:rsidR="00BA3B57">
        <w:rPr>
          <w:b/>
        </w:rPr>
        <w:t xml:space="preserve"> -</w:t>
      </w:r>
      <w:r w:rsidR="00BA3B57" w:rsidRPr="000C66EB">
        <w:rPr>
          <w:b/>
        </w:rPr>
        <w:t xml:space="preserve"> Dev Team</w:t>
      </w:r>
    </w:p>
    <w:p w14:paraId="3C58933B" w14:textId="2A25EE9F" w:rsidR="00BA3B57" w:rsidRDefault="00BA3B57" w:rsidP="00BA3B57">
      <w:pPr>
        <w:ind w:left="1"/>
      </w:pPr>
      <w:r>
        <w:t>Implementação do banco de dados;</w:t>
      </w:r>
    </w:p>
    <w:p w14:paraId="0C400C60" w14:textId="29985352" w:rsidR="00EC1315" w:rsidRDefault="00EC1315" w:rsidP="00BA3B57">
      <w:pPr>
        <w:ind w:left="1"/>
      </w:pPr>
      <w:r>
        <w:t>Desenvolvimento dos processos de help desk;</w:t>
      </w:r>
    </w:p>
    <w:p w14:paraId="2D151F64" w14:textId="36F15F07" w:rsidR="00BA3B57" w:rsidRDefault="00BA3B57" w:rsidP="00BA3B57">
      <w:pPr>
        <w:ind w:left="1"/>
      </w:pPr>
      <w:r>
        <w:t>Desenvolvimento</w:t>
      </w:r>
      <w:r w:rsidR="00EC1315">
        <w:t>;</w:t>
      </w:r>
    </w:p>
    <w:p w14:paraId="1E621AD1" w14:textId="77777777" w:rsidR="00BA3B57" w:rsidRPr="00C4655A" w:rsidRDefault="00BA3B57" w:rsidP="00BA3B57">
      <w:r w:rsidRPr="000C66EB">
        <w:t>Documentaçã</w:t>
      </w:r>
      <w:r>
        <w:t>o;</w:t>
      </w:r>
    </w:p>
    <w:bookmarkEnd w:id="13"/>
    <w:p w14:paraId="3F0776F0" w14:textId="411FECDC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Processo e ferarmenta de gestão de projetos</w:t>
      </w:r>
    </w:p>
    <w:p w14:paraId="18154D3D" w14:textId="6569D3C4" w:rsidR="00234120" w:rsidRDefault="00BD1485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Ferra</w:t>
      </w:r>
      <w:r w:rsidR="00BD4EF0">
        <w:rPr>
          <w:noProof/>
          <w:lang w:eastAsia="pt-BR"/>
        </w:rPr>
        <w:t>menta de gestão de projetos: Trello</w:t>
      </w:r>
      <w:r>
        <w:rPr>
          <w:noProof/>
          <w:lang w:eastAsia="pt-BR"/>
        </w:rPr>
        <w:t>.</w:t>
      </w:r>
    </w:p>
    <w:p w14:paraId="5D2F0A4F" w14:textId="6864C33F" w:rsidR="00BD1485" w:rsidRDefault="009758EB" w:rsidP="00EB4A20">
      <w:r>
        <w:rPr>
          <w:noProof/>
          <w:lang w:eastAsia="pt-BR"/>
        </w:rPr>
        <w:drawing>
          <wp:inline distT="0" distB="0" distL="0" distR="0" wp14:anchorId="6C774227" wp14:editId="2983C8E0">
            <wp:extent cx="5760720" cy="2787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D4A" w14:textId="4DB06ACB" w:rsidR="00234120" w:rsidRDefault="009758EB" w:rsidP="009758EB">
      <w:r>
        <w:tab/>
        <w:t>Através do uso da ferramenta Trello,</w:t>
      </w:r>
      <w:r w:rsidR="002D0EAF">
        <w:t xml:space="preserve"> que possibilita o acesso à informação sobre o projeto para todos os membros da equipe, foi possível garantir o conhecimento de todos sobre os seguintes tópicos</w:t>
      </w:r>
      <w:r>
        <w:t>:</w:t>
      </w:r>
    </w:p>
    <w:p w14:paraId="024CFFAF" w14:textId="0B43E1D3" w:rsidR="009758EB" w:rsidRPr="009758EB" w:rsidRDefault="002D0EAF" w:rsidP="00DE2763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Andamento</w:t>
      </w:r>
      <w:r w:rsidR="009758EB" w:rsidRPr="009758EB">
        <w:rPr>
          <w:b/>
        </w:rPr>
        <w:t xml:space="preserve"> do projeto</w:t>
      </w:r>
    </w:p>
    <w:p w14:paraId="04794230" w14:textId="70DB3479" w:rsidR="002D0EAF" w:rsidRDefault="009758EB" w:rsidP="00234120">
      <w:pPr>
        <w:ind w:left="360"/>
      </w:pPr>
      <w:r>
        <w:tab/>
      </w:r>
      <w:r w:rsidR="002D0EAF">
        <w:t>F</w:t>
      </w:r>
      <w:r>
        <w:t xml:space="preserve">oram utilizadas etiquetas de “Não iniciado”, “Em progresso” e “Completo” </w:t>
      </w:r>
      <w:r w:rsidR="002D0EAF">
        <w:t>como</w:t>
      </w:r>
      <w:r>
        <w:t xml:space="preserve"> cl</w:t>
      </w:r>
      <w:r w:rsidR="002D0EAF">
        <w:t>assificação de cada atividade, para garantir que todos os membros da equipe tivessem o conhecimento de como está o progresso das tarefas.</w:t>
      </w:r>
    </w:p>
    <w:p w14:paraId="1CF57025" w14:textId="3B6679DB" w:rsidR="009758EB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Responsabilidade de cada membro</w:t>
      </w:r>
    </w:p>
    <w:p w14:paraId="55B1D9CE" w14:textId="4DCD0A4D" w:rsidR="009758EB" w:rsidRDefault="002D0EAF" w:rsidP="002D0EAF">
      <w:pPr>
        <w:ind w:left="360"/>
      </w:pPr>
      <w:r>
        <w:tab/>
        <w:t>Através do recurso de designar responsáveis para cada atividade do projeto, foi garantido o benefício de que cada membro pôde acessar a plataforma a qualquer momento e checar qual tarefa estava designada para ele.</w:t>
      </w:r>
    </w:p>
    <w:p w14:paraId="4E111266" w14:textId="77777777" w:rsidR="002D0EAF" w:rsidRDefault="002D0EAF" w:rsidP="002D0EAF">
      <w:pPr>
        <w:ind w:left="360"/>
      </w:pPr>
    </w:p>
    <w:p w14:paraId="7D3010DF" w14:textId="5AFE5041" w:rsidR="002D0EAF" w:rsidRPr="002D0EAF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Definição de datas de entrega</w:t>
      </w:r>
    </w:p>
    <w:p w14:paraId="6959B22A" w14:textId="3CD2C8FB" w:rsidR="002D0EAF" w:rsidRDefault="002D0EAF" w:rsidP="002D0EAF">
      <w:pPr>
        <w:ind w:left="360"/>
      </w:pPr>
      <w:r>
        <w:tab/>
        <w:t xml:space="preserve">Utilizando a ferramenta de definição de </w:t>
      </w:r>
      <w:r w:rsidR="00355A79">
        <w:t>prazos</w:t>
      </w:r>
      <w:r>
        <w:t xml:space="preserve"> de entrega, foi possível manter todos os membros do grupo atentos às datas para que se minimizem os atrasos e imprevistos.</w:t>
      </w:r>
    </w:p>
    <w:p w14:paraId="7D75222B" w14:textId="77777777" w:rsidR="00FC6587" w:rsidRPr="002D0EAF" w:rsidRDefault="00FC6587" w:rsidP="002D0EAF">
      <w:pPr>
        <w:ind w:left="360"/>
      </w:pPr>
    </w:p>
    <w:p w14:paraId="50649D1B" w14:textId="77777777" w:rsidR="00DF2011" w:rsidRPr="00192CAB" w:rsidRDefault="00DF2011" w:rsidP="00DF2011">
      <w:pPr>
        <w:pStyle w:val="Ttulo2"/>
        <w:rPr>
          <w:b/>
        </w:rPr>
      </w:pPr>
      <w:bookmarkStart w:id="14" w:name="_Toc512519596"/>
      <w:r w:rsidRPr="00192CAB">
        <w:rPr>
          <w:b/>
        </w:rPr>
        <w:lastRenderedPageBreak/>
        <w:t>Gestão dos Riscos do Projeto</w:t>
      </w:r>
      <w:bookmarkEnd w:id="14"/>
      <w:r w:rsidRPr="00192CAB">
        <w:rPr>
          <w:b/>
        </w:rPr>
        <w:t xml:space="preserve"> </w:t>
      </w:r>
    </w:p>
    <w:p w14:paraId="7A397B9C" w14:textId="77777777" w:rsidR="00FC6587" w:rsidRPr="00192CAB" w:rsidRDefault="00EB4A20" w:rsidP="00FC6587">
      <w:pPr>
        <w:rPr>
          <w:b/>
        </w:rPr>
      </w:pPr>
      <w:r w:rsidRPr="004B1208">
        <w:tab/>
      </w:r>
      <w:bookmarkStart w:id="15" w:name="_Toc512519597"/>
    </w:p>
    <w:tbl>
      <w:tblPr>
        <w:tblStyle w:val="Tabelacomgrade"/>
        <w:tblW w:w="10349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853"/>
        <w:gridCol w:w="2442"/>
        <w:gridCol w:w="1276"/>
        <w:gridCol w:w="1276"/>
        <w:gridCol w:w="992"/>
        <w:gridCol w:w="992"/>
        <w:gridCol w:w="2518"/>
      </w:tblGrid>
      <w:tr w:rsidR="00FC6587" w14:paraId="26D99FA3" w14:textId="77777777" w:rsidTr="00456427">
        <w:trPr>
          <w:trHeight w:val="888"/>
        </w:trPr>
        <w:tc>
          <w:tcPr>
            <w:tcW w:w="853" w:type="dxa"/>
          </w:tcPr>
          <w:p w14:paraId="0A4809BC" w14:textId="77777777" w:rsidR="00FC6587" w:rsidRDefault="00FC6587" w:rsidP="00FC6587">
            <w:pPr>
              <w:jc w:val="center"/>
              <w:rPr>
                <w:b/>
              </w:rPr>
            </w:pPr>
          </w:p>
          <w:p w14:paraId="08AA20BB" w14:textId="77777777" w:rsidR="00FC6587" w:rsidRPr="00445343" w:rsidRDefault="00FC6587" w:rsidP="00FC6587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442" w:type="dxa"/>
          </w:tcPr>
          <w:p w14:paraId="01B65897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4B71443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Riscos</w:t>
            </w:r>
          </w:p>
        </w:tc>
        <w:tc>
          <w:tcPr>
            <w:tcW w:w="1276" w:type="dxa"/>
          </w:tcPr>
          <w:p w14:paraId="4DDAA76C" w14:textId="3E6D9D69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Probabilidade</w:t>
            </w:r>
          </w:p>
        </w:tc>
        <w:tc>
          <w:tcPr>
            <w:tcW w:w="1276" w:type="dxa"/>
          </w:tcPr>
          <w:p w14:paraId="6D3FF3AC" w14:textId="76D4638C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Impacto</w:t>
            </w:r>
          </w:p>
        </w:tc>
        <w:tc>
          <w:tcPr>
            <w:tcW w:w="992" w:type="dxa"/>
          </w:tcPr>
          <w:p w14:paraId="4974000D" w14:textId="77777777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Fator de Risco</w:t>
            </w:r>
          </w:p>
        </w:tc>
        <w:tc>
          <w:tcPr>
            <w:tcW w:w="992" w:type="dxa"/>
          </w:tcPr>
          <w:p w14:paraId="7051D3D4" w14:textId="08B01AD6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Ação</w:t>
            </w:r>
          </w:p>
        </w:tc>
        <w:tc>
          <w:tcPr>
            <w:tcW w:w="2518" w:type="dxa"/>
          </w:tcPr>
          <w:p w14:paraId="0E386508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24889570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Como?</w:t>
            </w:r>
          </w:p>
        </w:tc>
      </w:tr>
      <w:tr w:rsidR="00FC6587" w14:paraId="455EF4EE" w14:textId="77777777" w:rsidTr="00456427">
        <w:trPr>
          <w:trHeight w:val="1887"/>
        </w:trPr>
        <w:tc>
          <w:tcPr>
            <w:tcW w:w="853" w:type="dxa"/>
          </w:tcPr>
          <w:p w14:paraId="05CE01AA" w14:textId="77777777" w:rsidR="00FC6587" w:rsidRDefault="00FC6587" w:rsidP="00FC6587">
            <w:pPr>
              <w:spacing w:before="600"/>
            </w:pPr>
            <w:r>
              <w:t>1</w:t>
            </w:r>
          </w:p>
        </w:tc>
        <w:tc>
          <w:tcPr>
            <w:tcW w:w="2442" w:type="dxa"/>
          </w:tcPr>
          <w:p w14:paraId="4B229B3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Perda de um membro do grupo</w:t>
            </w:r>
          </w:p>
        </w:tc>
        <w:tc>
          <w:tcPr>
            <w:tcW w:w="1276" w:type="dxa"/>
          </w:tcPr>
          <w:p w14:paraId="09AA741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6B354729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75F7ECCC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43444685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Aceitar</w:t>
            </w:r>
          </w:p>
        </w:tc>
        <w:tc>
          <w:tcPr>
            <w:tcW w:w="2518" w:type="dxa"/>
          </w:tcPr>
          <w:p w14:paraId="2D52324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O conhecimento de todos deve estar no mesmo nível para que o projeto prossiga</w:t>
            </w:r>
          </w:p>
        </w:tc>
      </w:tr>
      <w:tr w:rsidR="00FC6587" w14:paraId="553AF7D1" w14:textId="77777777" w:rsidTr="00456427">
        <w:trPr>
          <w:trHeight w:val="1415"/>
        </w:trPr>
        <w:tc>
          <w:tcPr>
            <w:tcW w:w="853" w:type="dxa"/>
          </w:tcPr>
          <w:p w14:paraId="66E717F7" w14:textId="77777777" w:rsidR="00FC6587" w:rsidRDefault="00FC6587" w:rsidP="00FC6587">
            <w:pPr>
              <w:spacing w:before="600"/>
              <w:jc w:val="center"/>
            </w:pPr>
            <w:r>
              <w:t>2</w:t>
            </w:r>
          </w:p>
        </w:tc>
        <w:tc>
          <w:tcPr>
            <w:tcW w:w="2442" w:type="dxa"/>
          </w:tcPr>
          <w:p w14:paraId="4A8F3FD6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conhecimento de algum integrante</w:t>
            </w:r>
          </w:p>
        </w:tc>
        <w:tc>
          <w:tcPr>
            <w:tcW w:w="1276" w:type="dxa"/>
          </w:tcPr>
          <w:p w14:paraId="7490DE2A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74A7E0E6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Baixo (1)</w:t>
            </w:r>
          </w:p>
        </w:tc>
        <w:tc>
          <w:tcPr>
            <w:tcW w:w="992" w:type="dxa"/>
          </w:tcPr>
          <w:p w14:paraId="676BCA45" w14:textId="77777777" w:rsidR="00FC6587" w:rsidRPr="00456427" w:rsidRDefault="00FC6587" w:rsidP="00FC6587">
            <w:pPr>
              <w:rPr>
                <w:rFonts w:asciiTheme="minorHAnsi" w:hAnsiTheme="minorHAnsi" w:cstheme="minorHAnsi"/>
              </w:rPr>
            </w:pPr>
          </w:p>
          <w:p w14:paraId="2D3B968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992" w:type="dxa"/>
          </w:tcPr>
          <w:p w14:paraId="620999BE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</w:rPr>
            </w:pPr>
          </w:p>
          <w:p w14:paraId="255C07C9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56A363D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Dividir o conhecimento entre todos do grupo para evitar o risco</w:t>
            </w:r>
          </w:p>
        </w:tc>
      </w:tr>
      <w:tr w:rsidR="00FC6587" w14:paraId="4E165F1A" w14:textId="77777777" w:rsidTr="00456427">
        <w:trPr>
          <w:trHeight w:val="810"/>
        </w:trPr>
        <w:tc>
          <w:tcPr>
            <w:tcW w:w="853" w:type="dxa"/>
          </w:tcPr>
          <w:p w14:paraId="5241E14B" w14:textId="77777777" w:rsidR="00FC6587" w:rsidRDefault="00FC6587" w:rsidP="00FC6587">
            <w:pPr>
              <w:spacing w:before="360"/>
              <w:jc w:val="center"/>
            </w:pPr>
            <w:r>
              <w:t>3</w:t>
            </w:r>
          </w:p>
        </w:tc>
        <w:tc>
          <w:tcPr>
            <w:tcW w:w="2442" w:type="dxa"/>
          </w:tcPr>
          <w:p w14:paraId="446CE85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Atrasos em entregas</w:t>
            </w:r>
          </w:p>
        </w:tc>
        <w:tc>
          <w:tcPr>
            <w:tcW w:w="1276" w:type="dxa"/>
          </w:tcPr>
          <w:p w14:paraId="21193EC0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6088FEA0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029D26C8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1E57449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AAB061D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uma cobrança do grupo</w:t>
            </w:r>
          </w:p>
        </w:tc>
      </w:tr>
      <w:tr w:rsidR="00FC6587" w14:paraId="6EA31E3C" w14:textId="77777777" w:rsidTr="00456427">
        <w:trPr>
          <w:trHeight w:val="868"/>
        </w:trPr>
        <w:tc>
          <w:tcPr>
            <w:tcW w:w="853" w:type="dxa"/>
          </w:tcPr>
          <w:p w14:paraId="4B4B36BF" w14:textId="77777777" w:rsidR="00FC6587" w:rsidRDefault="00FC6587" w:rsidP="00FC6587">
            <w:pPr>
              <w:spacing w:before="240"/>
              <w:jc w:val="center"/>
            </w:pPr>
            <w:r>
              <w:t>4</w:t>
            </w:r>
          </w:p>
        </w:tc>
        <w:tc>
          <w:tcPr>
            <w:tcW w:w="2442" w:type="dxa"/>
          </w:tcPr>
          <w:p w14:paraId="1F80101C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Queimar o arduino</w:t>
            </w:r>
          </w:p>
        </w:tc>
        <w:tc>
          <w:tcPr>
            <w:tcW w:w="1276" w:type="dxa"/>
          </w:tcPr>
          <w:p w14:paraId="0EF6CA08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2CB14FCD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294F3C79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5FCFAEF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D79399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Usar com atenção e cuidado</w:t>
            </w:r>
          </w:p>
        </w:tc>
      </w:tr>
      <w:tr w:rsidR="00FC6587" w14:paraId="18ED9F21" w14:textId="77777777" w:rsidTr="00456427">
        <w:trPr>
          <w:trHeight w:val="868"/>
        </w:trPr>
        <w:tc>
          <w:tcPr>
            <w:tcW w:w="853" w:type="dxa"/>
          </w:tcPr>
          <w:p w14:paraId="02CBCF79" w14:textId="77777777" w:rsidR="00FC6587" w:rsidRDefault="00FC6587" w:rsidP="00FC6587">
            <w:pPr>
              <w:spacing w:before="240"/>
              <w:jc w:val="center"/>
            </w:pPr>
            <w:r>
              <w:t>5</w:t>
            </w:r>
          </w:p>
        </w:tc>
        <w:tc>
          <w:tcPr>
            <w:tcW w:w="2442" w:type="dxa"/>
          </w:tcPr>
          <w:p w14:paraId="5FE3092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Prazo subestimado</w:t>
            </w:r>
          </w:p>
        </w:tc>
        <w:tc>
          <w:tcPr>
            <w:tcW w:w="1276" w:type="dxa"/>
          </w:tcPr>
          <w:p w14:paraId="23E41AB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00E158F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601DB81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F2C407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0FB11E8C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atenção e cuidado com o prazo</w:t>
            </w:r>
          </w:p>
        </w:tc>
      </w:tr>
      <w:tr w:rsidR="00FC6587" w14:paraId="092B2462" w14:textId="77777777" w:rsidTr="00456427">
        <w:trPr>
          <w:trHeight w:val="1266"/>
        </w:trPr>
        <w:tc>
          <w:tcPr>
            <w:tcW w:w="853" w:type="dxa"/>
          </w:tcPr>
          <w:p w14:paraId="6EFE664A" w14:textId="77777777" w:rsidR="00FC6587" w:rsidRDefault="00FC6587" w:rsidP="00FC6587">
            <w:pPr>
              <w:spacing w:before="480"/>
              <w:jc w:val="center"/>
            </w:pPr>
            <w:r>
              <w:t>6</w:t>
            </w:r>
          </w:p>
        </w:tc>
        <w:tc>
          <w:tcPr>
            <w:tcW w:w="2442" w:type="dxa"/>
          </w:tcPr>
          <w:p w14:paraId="30A712A7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produtividade da equipe</w:t>
            </w:r>
          </w:p>
        </w:tc>
        <w:tc>
          <w:tcPr>
            <w:tcW w:w="1276" w:type="dxa"/>
          </w:tcPr>
          <w:p w14:paraId="14836E8E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113507EB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3A7D7D0A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7B32CB16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66A5FEC1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Todos os membros devem ter interesse e manter o foco no projeto</w:t>
            </w:r>
          </w:p>
        </w:tc>
      </w:tr>
      <w:tr w:rsidR="00FC6587" w14:paraId="4B9579B5" w14:textId="77777777" w:rsidTr="00456427">
        <w:trPr>
          <w:trHeight w:val="1082"/>
        </w:trPr>
        <w:tc>
          <w:tcPr>
            <w:tcW w:w="853" w:type="dxa"/>
          </w:tcPr>
          <w:p w14:paraId="571F7727" w14:textId="77777777" w:rsidR="00FC6587" w:rsidRDefault="00FC6587" w:rsidP="00FC6587">
            <w:pPr>
              <w:spacing w:before="240"/>
              <w:jc w:val="center"/>
            </w:pPr>
            <w:r>
              <w:t>7</w:t>
            </w:r>
          </w:p>
        </w:tc>
        <w:tc>
          <w:tcPr>
            <w:tcW w:w="2442" w:type="dxa"/>
          </w:tcPr>
          <w:p w14:paraId="6D2AEBCE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Ultrapassar os limites do Escopo</w:t>
            </w:r>
          </w:p>
        </w:tc>
        <w:tc>
          <w:tcPr>
            <w:tcW w:w="1276" w:type="dxa"/>
          </w:tcPr>
          <w:p w14:paraId="22A5397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379A7F5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Alto(3)</w:t>
            </w:r>
          </w:p>
        </w:tc>
        <w:tc>
          <w:tcPr>
            <w:tcW w:w="992" w:type="dxa"/>
          </w:tcPr>
          <w:p w14:paraId="3D14292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497AF93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0DB749C3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Product Owner deve estar bem alinhado com o cliente</w:t>
            </w:r>
          </w:p>
        </w:tc>
      </w:tr>
    </w:tbl>
    <w:p w14:paraId="483651A6" w14:textId="77777777" w:rsidR="00FC6587" w:rsidRDefault="00FC6587" w:rsidP="00FC6587">
      <w:pPr>
        <w:rPr>
          <w:b/>
        </w:rPr>
      </w:pPr>
    </w:p>
    <w:bookmarkEnd w:id="15"/>
    <w:p w14:paraId="7C8A8296" w14:textId="5E337011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Requisitos</w:t>
      </w:r>
    </w:p>
    <w:p w14:paraId="0D9E4220" w14:textId="506A9355" w:rsidR="00234120" w:rsidRDefault="00234120" w:rsidP="00EB4A20">
      <w:r>
        <w:tab/>
        <w:t>Requisitos funcionais:</w:t>
      </w:r>
    </w:p>
    <w:tbl>
      <w:tblPr>
        <w:tblpPr w:leftFromText="141" w:rightFromText="141" w:vertAnchor="text" w:horzAnchor="margin" w:tblpY="139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C72277" w:rsidRPr="00F763BF" w14:paraId="2E06B096" w14:textId="77777777" w:rsidTr="00C72277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34189A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44BC2D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97E516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C72277" w:rsidRPr="00F763BF" w14:paraId="479CAB66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1B127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44774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A aplicação web terá sistema de login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4421E9A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18DA0E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60683D6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A0847A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4AB0893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4ED22B2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62C38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4F373B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AAA5E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DB5996F" w14:textId="77777777" w:rsidTr="00C72277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858E1C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4DA645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948176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2BC6F59" w14:textId="77777777" w:rsidTr="00C72277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CC362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474A1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F33EC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C72277" w:rsidRPr="00F763BF" w14:paraId="00B43EEE" w14:textId="77777777" w:rsidTr="00C72277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088A5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B0F43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B96BBE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EB798C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EDD0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9D2CBC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obter temperatura e umidade das incubadoras físicas relacionadas  a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DFB1D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1D2B7B4D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D0DF1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6BCB5E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09C746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B850D71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825FC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8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456CDA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11C08A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07AE4A4F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A617DE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9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928805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O ambiente web será totalmente responsivo;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1D0F0AF" w14:textId="77777777" w:rsidR="00C72277" w:rsidRPr="0092039D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1761BB5B" w14:textId="4C257E72" w:rsidR="00234120" w:rsidRDefault="00234120" w:rsidP="00EB4A20"/>
    <w:p w14:paraId="34E14D8F" w14:textId="61CBC8D3" w:rsidR="00F763BF" w:rsidRDefault="00234120" w:rsidP="00EB4A20">
      <w:r>
        <w:tab/>
      </w:r>
      <w:r w:rsidR="0017304A">
        <w:t>Requisitos não funcionais</w:t>
      </w:r>
      <w:r w:rsidR="00F763BF"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B910B4">
        <w:trPr>
          <w:trHeight w:val="53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519414AD" w:rsidR="00F763BF" w:rsidRPr="00F763BF" w:rsidRDefault="00B910B4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contará com um Arduino UNO e um sensor DHT11;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o sistema ser executado com performance  deverá estar conectado a uma rede 4MB (Mínimo) via Wifi;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Clock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B910B4">
        <w:trPr>
          <w:trHeight w:val="689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024F7405" w14:textId="17EEB9F6" w:rsidR="00C72277" w:rsidRDefault="0017304A" w:rsidP="00EB4A20">
      <w:r>
        <w:tab/>
      </w:r>
    </w:p>
    <w:p w14:paraId="664F3A8F" w14:textId="3EAF08FA" w:rsidR="00C72277" w:rsidRDefault="00C72277" w:rsidP="00EB4A20">
      <w:r>
        <w:lastRenderedPageBreak/>
        <w:tab/>
        <w:t>Product Backlog</w:t>
      </w:r>
      <w:r>
        <w:rPr>
          <w:noProof/>
          <w:lang w:eastAsia="pt-BR"/>
        </w:rPr>
        <w:drawing>
          <wp:anchor distT="0" distB="0" distL="114300" distR="114300" simplePos="0" relativeHeight="251653120" behindDoc="0" locked="0" layoutInCell="1" allowOverlap="1" wp14:anchorId="34B92EBA" wp14:editId="66346526">
            <wp:simplePos x="0" y="0"/>
            <wp:positionH relativeFrom="column">
              <wp:posOffset>-70931</wp:posOffset>
            </wp:positionH>
            <wp:positionV relativeFrom="paragraph">
              <wp:posOffset>456087</wp:posOffset>
            </wp:positionV>
            <wp:extent cx="6238240" cy="385889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D41BA" w14:textId="00AF6806" w:rsidR="00BA3B57" w:rsidRDefault="00BA3B57" w:rsidP="00EB4A20"/>
    <w:p w14:paraId="64364D6C" w14:textId="77777777" w:rsidR="00BA3B57" w:rsidRDefault="00BA3B57" w:rsidP="00EB4A20"/>
    <w:p w14:paraId="25B0DBBE" w14:textId="0DD1D893" w:rsidR="0017304A" w:rsidRDefault="0017304A" w:rsidP="00EB4A20">
      <w:r>
        <w:t>Protótipos de telas:</w:t>
      </w:r>
    </w:p>
    <w:p w14:paraId="7D9DBF2C" w14:textId="22152B7F" w:rsidR="00BA3B57" w:rsidRDefault="0017304A" w:rsidP="00BA3B57">
      <w:pPr>
        <w:pStyle w:val="PargrafodaLista"/>
        <w:numPr>
          <w:ilvl w:val="0"/>
          <w:numId w:val="15"/>
        </w:numPr>
      </w:pPr>
      <w:r>
        <w:t xml:space="preserve"> Tela de login</w:t>
      </w:r>
    </w:p>
    <w:p w14:paraId="29234D26" w14:textId="77777777" w:rsidR="00BA3B57" w:rsidRDefault="00BA3B57" w:rsidP="0017304A"/>
    <w:p w14:paraId="23D57DDA" w14:textId="3EED2490" w:rsidR="00BA3B57" w:rsidRDefault="00EC1315" w:rsidP="0017304A">
      <w:r>
        <w:pict w14:anchorId="5A7940FA">
          <v:shape id="_x0000_i1026" type="#_x0000_t75" style="width:340.5pt;height:183.75pt">
            <v:imagedata r:id="rId26" o:title="1-login"/>
          </v:shape>
        </w:pict>
      </w:r>
    </w:p>
    <w:p w14:paraId="4F7DB4B7" w14:textId="1AA9EFA4" w:rsidR="00BA3B57" w:rsidRDefault="00BA3B57" w:rsidP="0017304A"/>
    <w:p w14:paraId="045B36C1" w14:textId="77777777" w:rsidR="00DF2011" w:rsidRDefault="00DF2011" w:rsidP="0017304A"/>
    <w:p w14:paraId="0429B8E5" w14:textId="74DA92CC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Home</w:t>
      </w:r>
    </w:p>
    <w:p w14:paraId="7BF0BF7F" w14:textId="003E914D" w:rsidR="0017304A" w:rsidRDefault="00EC1315" w:rsidP="0017304A">
      <w:r>
        <w:rPr>
          <w:noProof/>
        </w:rPr>
        <w:pict w14:anchorId="38799798">
          <v:shape id="_x0000_s1041" type="#_x0000_t75" style="position:absolute;left:0;text-align:left;margin-left:.05pt;margin-top:.8pt;width:340.35pt;height:185.15pt;z-index:251662336;mso-position-horizontal-relative:text;mso-position-vertical-relative:text;mso-width-relative:page;mso-height-relative:page">
            <v:imagedata r:id="rId27" o:title="2-home"/>
            <w10:wrap type="square"/>
          </v:shape>
        </w:pict>
      </w:r>
    </w:p>
    <w:p w14:paraId="0C4D67FE" w14:textId="6BDBF088" w:rsidR="00234120" w:rsidRDefault="00234120" w:rsidP="0017304A"/>
    <w:p w14:paraId="6FA786BE" w14:textId="2D1918F3" w:rsidR="00234120" w:rsidRDefault="00234120" w:rsidP="0017304A"/>
    <w:p w14:paraId="36DEE809" w14:textId="729F1679" w:rsidR="00234120" w:rsidRDefault="00234120" w:rsidP="0017304A"/>
    <w:p w14:paraId="5C2E1179" w14:textId="5EEDFA07" w:rsidR="00234120" w:rsidRDefault="00234120" w:rsidP="0017304A"/>
    <w:p w14:paraId="6A9DD501" w14:textId="292A9412" w:rsidR="00234120" w:rsidRDefault="00234120" w:rsidP="0017304A"/>
    <w:p w14:paraId="617F50D3" w14:textId="25B17925" w:rsidR="00234120" w:rsidRDefault="00234120" w:rsidP="0017304A"/>
    <w:p w14:paraId="24815004" w14:textId="448290FD" w:rsidR="00234120" w:rsidRDefault="00234120" w:rsidP="0017304A"/>
    <w:p w14:paraId="6001049D" w14:textId="77777777" w:rsidR="00234120" w:rsidRDefault="00234120" w:rsidP="0017304A"/>
    <w:p w14:paraId="3A1D7BAD" w14:textId="72A2C9BD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Incubadoras</w:t>
      </w:r>
    </w:p>
    <w:p w14:paraId="79AB5097" w14:textId="6A2257EF" w:rsidR="00B910B4" w:rsidRDefault="00EC1315" w:rsidP="0017304A">
      <w:r>
        <w:rPr>
          <w:noProof/>
        </w:rPr>
        <w:pict w14:anchorId="40EA241F">
          <v:shape id="_x0000_s1034" type="#_x0000_t75" style="position:absolute;left:0;text-align:left;margin-left:-.3pt;margin-top:8.4pt;width:340.5pt;height:188.25pt;z-index:-251655168;mso-position-horizontal-relative:text;mso-position-vertical-relative:text;mso-width-relative:page;mso-height-relative:page" wrapcoords="-48 0 -48 21514 21600 21514 21600 0 -48 0">
            <v:imagedata r:id="rId28" o:title="3-incubadoras"/>
            <w10:wrap type="tight"/>
          </v:shape>
        </w:pict>
      </w:r>
    </w:p>
    <w:p w14:paraId="0B276944" w14:textId="237C0087" w:rsidR="00B910B4" w:rsidRDefault="00B910B4" w:rsidP="0017304A"/>
    <w:p w14:paraId="672D0320" w14:textId="77777777" w:rsidR="00B910B4" w:rsidRDefault="00B910B4" w:rsidP="0017304A"/>
    <w:p w14:paraId="6ADCDD55" w14:textId="77777777" w:rsidR="00B910B4" w:rsidRDefault="00B910B4" w:rsidP="0017304A"/>
    <w:p w14:paraId="540587D0" w14:textId="77777777" w:rsidR="00B910B4" w:rsidRDefault="00B910B4" w:rsidP="0017304A"/>
    <w:p w14:paraId="053DC1A3" w14:textId="77777777" w:rsidR="00B910B4" w:rsidRDefault="00B910B4" w:rsidP="0017304A"/>
    <w:p w14:paraId="3EE8B37E" w14:textId="078E22A8" w:rsidR="0017304A" w:rsidRDefault="0017304A" w:rsidP="0017304A"/>
    <w:p w14:paraId="3971C34B" w14:textId="32B7278F" w:rsidR="00234120" w:rsidRDefault="00234120" w:rsidP="00234120">
      <w:pPr>
        <w:pStyle w:val="PargrafodaLista"/>
        <w:ind w:left="1081"/>
      </w:pPr>
    </w:p>
    <w:p w14:paraId="377577CF" w14:textId="77777777" w:rsidR="00234120" w:rsidRDefault="00234120" w:rsidP="00234120">
      <w:pPr>
        <w:pStyle w:val="PargrafodaLista"/>
        <w:ind w:left="1081"/>
      </w:pPr>
    </w:p>
    <w:p w14:paraId="75B03BFA" w14:textId="77777777" w:rsidR="00234120" w:rsidRDefault="00234120" w:rsidP="00234120">
      <w:pPr>
        <w:pStyle w:val="PargrafodaLista"/>
        <w:ind w:left="1081"/>
      </w:pPr>
    </w:p>
    <w:p w14:paraId="7505B532" w14:textId="692CC5E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Detalhes da incubadora</w:t>
      </w:r>
    </w:p>
    <w:p w14:paraId="46B667BB" w14:textId="42946AD4" w:rsidR="00234120" w:rsidRDefault="00EC1315" w:rsidP="0017304A">
      <w:r>
        <w:pict w14:anchorId="6EE36296">
          <v:shape id="_x0000_i1027" type="#_x0000_t75" style="width:340.5pt;height:188.25pt">
            <v:imagedata r:id="rId29" o:title="4-detalhes"/>
          </v:shape>
        </w:pict>
      </w:r>
    </w:p>
    <w:p w14:paraId="52D31C48" w14:textId="77777777" w:rsidR="00BA3B57" w:rsidRDefault="00BA3B57" w:rsidP="0017304A"/>
    <w:p w14:paraId="51EE8A4E" w14:textId="556AABAD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Dados</w:t>
      </w:r>
    </w:p>
    <w:p w14:paraId="063E09D1" w14:textId="31B8B5D8" w:rsidR="0017304A" w:rsidRDefault="00EC1315" w:rsidP="0017304A">
      <w:r>
        <w:pict w14:anchorId="008A9EDD">
          <v:shape id="_x0000_i1028" type="#_x0000_t75" style="width:340.5pt;height:184.5pt">
            <v:imagedata r:id="rId30" o:title="5-dados"/>
          </v:shape>
        </w:pict>
      </w:r>
    </w:p>
    <w:p w14:paraId="17C2A31B" w14:textId="28845B0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Configurações</w:t>
      </w:r>
    </w:p>
    <w:p w14:paraId="49AC0A38" w14:textId="46CF60C5" w:rsidR="000633CA" w:rsidRDefault="00EC1315" w:rsidP="00EB4A20">
      <w:r>
        <w:pict w14:anchorId="0449ECE6">
          <v:shape id="_x0000_i1029" type="#_x0000_t75" style="width:340.5pt;height:184.5pt">
            <v:imagedata r:id="rId31" o:title="6-configuraçoes"/>
          </v:shape>
        </w:pict>
      </w:r>
    </w:p>
    <w:p w14:paraId="7166748A" w14:textId="36A5B0C2" w:rsidR="000C7251" w:rsidRDefault="00F46F26" w:rsidP="000C7251">
      <w:pPr>
        <w:pStyle w:val="Ttulo2"/>
        <w:rPr>
          <w:b/>
        </w:rPr>
      </w:pPr>
      <w:bookmarkStart w:id="16" w:name="_Toc512519598"/>
      <w:r>
        <w:rPr>
          <w:noProof/>
          <w:lang w:eastAsia="pt-BR"/>
        </w:rPr>
        <w:lastRenderedPageBreak/>
        <w:drawing>
          <wp:anchor distT="0" distB="0" distL="114300" distR="114300" simplePos="0" relativeHeight="251655168" behindDoc="1" locked="0" layoutInCell="1" allowOverlap="1" wp14:anchorId="272F062C" wp14:editId="23C6189B">
            <wp:simplePos x="0" y="0"/>
            <wp:positionH relativeFrom="column">
              <wp:posOffset>0</wp:posOffset>
            </wp:positionH>
            <wp:positionV relativeFrom="paragraph">
              <wp:posOffset>5010842</wp:posOffset>
            </wp:positionV>
            <wp:extent cx="5532755" cy="4369435"/>
            <wp:effectExtent l="0" t="0" r="0" b="0"/>
            <wp:wrapTight wrapText="bothSides">
              <wp:wrapPolygon edited="0">
                <wp:start x="0" y="0"/>
                <wp:lineTo x="0" y="21471"/>
                <wp:lineTo x="21493" y="21471"/>
                <wp:lineTo x="2149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4" r="-1"/>
                    <a:stretch/>
                  </pic:blipFill>
                  <pic:spPr bwMode="auto">
                    <a:xfrm>
                      <a:off x="0" y="0"/>
                      <a:ext cx="5532755" cy="43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 wp14:anchorId="4470AF3B" wp14:editId="25097275">
            <wp:simplePos x="0" y="0"/>
            <wp:positionH relativeFrom="column">
              <wp:posOffset>0</wp:posOffset>
            </wp:positionH>
            <wp:positionV relativeFrom="paragraph">
              <wp:posOffset>201979</wp:posOffset>
            </wp:positionV>
            <wp:extent cx="5644279" cy="4868883"/>
            <wp:effectExtent l="0" t="0" r="0" b="0"/>
            <wp:wrapTight wrapText="bothSides">
              <wp:wrapPolygon edited="0">
                <wp:start x="0" y="0"/>
                <wp:lineTo x="0" y="21552"/>
                <wp:lineTo x="21508" y="21552"/>
                <wp:lineTo x="2150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05"/>
                    <a:stretch/>
                  </pic:blipFill>
                  <pic:spPr bwMode="auto">
                    <a:xfrm>
                      <a:off x="0" y="0"/>
                      <a:ext cx="5644279" cy="48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C7251" w:rsidRPr="00192CAB">
        <w:rPr>
          <w:b/>
        </w:rPr>
        <w:t>Sprints / sprint backlog</w:t>
      </w:r>
      <w:bookmarkEnd w:id="16"/>
      <w:r w:rsidR="000C7251" w:rsidRPr="00192CAB">
        <w:rPr>
          <w:b/>
        </w:rPr>
        <w:t xml:space="preserve"> </w:t>
      </w:r>
    </w:p>
    <w:p w14:paraId="0D7AC7F0" w14:textId="77777777" w:rsidR="00F46F26" w:rsidRPr="00F46F26" w:rsidRDefault="00F46F26" w:rsidP="00F46F26"/>
    <w:p w14:paraId="0D3A6B0D" w14:textId="772F05B3" w:rsidR="00F46F26" w:rsidRDefault="00F46F26" w:rsidP="007B4A44"/>
    <w:p w14:paraId="3E87ED8C" w14:textId="5A81AC16" w:rsidR="00F46F26" w:rsidRDefault="00F46F26" w:rsidP="007B4A44">
      <w:pPr>
        <w:sectPr w:rsidR="00F46F26" w:rsidSect="008B07EE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EC1315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512519599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8" w:name="_Toc512519600"/>
      <w:r w:rsidRPr="00192CAB">
        <w:rPr>
          <w:b/>
        </w:rPr>
        <w:t>Solução Técnica – Aquisição de dados via Arduino</w:t>
      </w:r>
      <w:bookmarkEnd w:id="18"/>
      <w:r w:rsidRPr="00192CAB">
        <w:rPr>
          <w:b/>
        </w:rPr>
        <w:t xml:space="preserve"> </w:t>
      </w:r>
    </w:p>
    <w:p w14:paraId="5953B1B0" w14:textId="4C4F1B59" w:rsidR="008D02DF" w:rsidRDefault="008D02DF" w:rsidP="00A66A93">
      <w:r>
        <w:tab/>
        <w:t>Através do sensor DHT11, a palca Arduino UNO obtém os dados de temperatura e umidade do ar, que são enviados através de uma conexão USB para um computador e então para um banco de dados em nuvem utilizando NodeJS.</w:t>
      </w:r>
    </w:p>
    <w:p w14:paraId="1C2C6A93" w14:textId="2FB9766C" w:rsidR="008D02DF" w:rsidRDefault="008D02DF" w:rsidP="00A66A93">
      <w:r>
        <w:rPr>
          <w:noProof/>
          <w:lang w:eastAsia="pt-BR"/>
        </w:rPr>
        <w:drawing>
          <wp:inline distT="0" distB="0" distL="0" distR="0" wp14:anchorId="7D88C336" wp14:editId="0341A7F3">
            <wp:extent cx="1228725" cy="848810"/>
            <wp:effectExtent l="0" t="0" r="0" b="0"/>
            <wp:docPr id="16" name="Imagem 16" descr="Resultado de imagem para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sultado de imagem para arduino uno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47061" cy="86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Arduino UNO.</w:t>
      </w:r>
    </w:p>
    <w:p w14:paraId="78CBAC84" w14:textId="09DBF13C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30920D26" wp14:editId="46350145">
            <wp:extent cx="1184275" cy="1184275"/>
            <wp:effectExtent l="0" t="0" r="0" b="0"/>
            <wp:docPr id="6" name="Imagem 6" descr="Resultado de imagem para 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m para dht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DHT11 – Sensor de temperatura e umidade.</w:t>
      </w:r>
      <w:r>
        <w:br w:type="textWrapping" w:clear="all"/>
      </w:r>
      <w:r>
        <w:rPr>
          <w:noProof/>
          <w:lang w:eastAsia="pt-BR"/>
        </w:rPr>
        <w:drawing>
          <wp:inline distT="0" distB="0" distL="0" distR="0" wp14:anchorId="56A55CAA" wp14:editId="7A7E7EEB">
            <wp:extent cx="1184275" cy="1184275"/>
            <wp:effectExtent l="0" t="0" r="0" b="0"/>
            <wp:docPr id="12" name="Imagem 12" descr="Resultado de imagem para jumper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m para jumper arduino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3 Jumpers macho-macho.</w:t>
      </w:r>
    </w:p>
    <w:p w14:paraId="78B552D9" w14:textId="5A97D283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11B0D84B" wp14:editId="35473966">
            <wp:extent cx="1152525" cy="864045"/>
            <wp:effectExtent l="0" t="0" r="0" b="0"/>
            <wp:docPr id="14" name="Imagem 14" descr="Resultado de imagem para resi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m para resistor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415" cy="86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Resistor.</w:t>
      </w:r>
    </w:p>
    <w:p w14:paraId="6CFC3FDF" w14:textId="6574EA1A" w:rsidR="008D02DF" w:rsidRDefault="008D02DF" w:rsidP="00074EFB">
      <w:pPr>
        <w:tabs>
          <w:tab w:val="left" w:pos="7305"/>
        </w:tabs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762FAED1" wp14:editId="00FA26CF">
            <wp:extent cx="5210175" cy="28003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4E3" w14:textId="0FE931AB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5F3EF19D" w:rsidR="00A66A93" w:rsidRPr="00192CAB" w:rsidRDefault="00A66A93" w:rsidP="00A66A93">
      <w:pPr>
        <w:pStyle w:val="Ttulo2"/>
        <w:rPr>
          <w:b/>
        </w:rPr>
      </w:pPr>
      <w:bookmarkStart w:id="20" w:name="_Toc512519601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14:paraId="2B1CD552" w14:textId="52AB463A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5F13E84F" w:rsidR="00A66A93" w:rsidRDefault="008D02DF" w:rsidP="00DF2011">
      <w:r>
        <w:tab/>
      </w:r>
      <w:r w:rsidR="00DF2011">
        <w:t>Com os dados armazenados em nuvem no Microsoft Azure</w:t>
      </w:r>
      <w:r w:rsidRPr="008D02DF">
        <w:t>, a aplicação web pode recolhê-los através de consultas com NodeJS para então exibí-los para o usuário final, em forma de</w:t>
      </w:r>
      <w:r>
        <w:t xml:space="preserve"> </w:t>
      </w:r>
      <w:r w:rsidRPr="008D02DF">
        <w:t>gráficos, estatísticas e relatórios.</w:t>
      </w:r>
    </w:p>
    <w:p w14:paraId="57090131" w14:textId="333C99DB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Microsoft Azure</w:t>
      </w:r>
    </w:p>
    <w:p w14:paraId="36E733CF" w14:textId="52DEAF61" w:rsidR="00A83609" w:rsidRPr="00A83609" w:rsidRDefault="00486AA1" w:rsidP="00486AA1">
      <w:pPr>
        <w:ind w:left="360"/>
      </w:pPr>
      <w:r>
        <w:tab/>
      </w:r>
      <w:r w:rsidR="00A83609">
        <w:t>A plataforma nuvem utilizada no projeto é o Microsoft Azure</w:t>
      </w:r>
      <w:r>
        <w:t>, que possibilitou a implementação de um banco de dados gerenciado com o Microsoft SQL Server, e a hospedagem da aplicação web na nuvem.</w:t>
      </w:r>
    </w:p>
    <w:p w14:paraId="1EFF6A86" w14:textId="4BA77682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NodeJS</w:t>
      </w:r>
    </w:p>
    <w:p w14:paraId="727A4306" w14:textId="1987EC2B" w:rsidR="00794BC0" w:rsidRPr="00794BC0" w:rsidRDefault="00794BC0" w:rsidP="00794BC0">
      <w:pPr>
        <w:ind w:left="360"/>
      </w:pPr>
      <w:r>
        <w:tab/>
        <w:t>Além de ter sido utilizado para realizar o envio dos dados do Arduino para o Microsoft Azure, o NodeJS também foi utilizado em todo o back-end da aplicação.</w:t>
      </w:r>
    </w:p>
    <w:p w14:paraId="4A86DDEB" w14:textId="7BC549C5" w:rsidR="00A83609" w:rsidRPr="009758EB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Ambiente Web</w:t>
      </w:r>
    </w:p>
    <w:p w14:paraId="3A014152" w14:textId="6F07DF13" w:rsidR="00A66A93" w:rsidRDefault="00D57A97" w:rsidP="00D57A97">
      <w:pPr>
        <w:ind w:left="360"/>
      </w:pPr>
      <w:r>
        <w:tab/>
        <w:t>O sistema será exibido ao usuário através da aplicação web, que foi desenvol</w:t>
      </w:r>
      <w:r w:rsidR="00B35ECA">
        <w:t>vida em HTML, CSS e Javascript.</w:t>
      </w:r>
    </w:p>
    <w:p w14:paraId="1C05C5B4" w14:textId="2A75522C" w:rsidR="00B35ECA" w:rsidRDefault="00B35ECA" w:rsidP="00D57A97">
      <w:pPr>
        <w:ind w:left="360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3360" behindDoc="0" locked="0" layoutInCell="1" allowOverlap="1" wp14:anchorId="3363C23F" wp14:editId="7BF965B3">
            <wp:simplePos x="1304925" y="1076325"/>
            <wp:positionH relativeFrom="margin">
              <wp:align>center</wp:align>
            </wp:positionH>
            <wp:positionV relativeFrom="margin">
              <wp:align>top</wp:align>
            </wp:positionV>
            <wp:extent cx="5760720" cy="3172460"/>
            <wp:effectExtent l="0" t="0" r="0" b="0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3AF3E" w14:textId="661B464D" w:rsidR="00A66A93" w:rsidRPr="00192CAB" w:rsidRDefault="00A66A93" w:rsidP="00A66A93">
      <w:pPr>
        <w:pStyle w:val="Ttulo2"/>
        <w:rPr>
          <w:b/>
        </w:rPr>
      </w:pPr>
      <w:bookmarkStart w:id="21" w:name="_Toc512519602"/>
      <w:r w:rsidRPr="00192CAB">
        <w:rPr>
          <w:b/>
        </w:rPr>
        <w:t>Banco de Dados</w:t>
      </w:r>
      <w:bookmarkEnd w:id="21"/>
      <w:r w:rsidRPr="00192CAB">
        <w:rPr>
          <w:b/>
        </w:rPr>
        <w:t xml:space="preserve"> </w:t>
      </w:r>
    </w:p>
    <w:p w14:paraId="22D40C18" w14:textId="36616221" w:rsidR="001A1302" w:rsidRPr="00DB75FF" w:rsidRDefault="001A1302" w:rsidP="001A1302">
      <w:pPr>
        <w:pStyle w:val="PargrafodaLista"/>
        <w:numPr>
          <w:ilvl w:val="0"/>
          <w:numId w:val="22"/>
        </w:numPr>
        <w:jc w:val="left"/>
      </w:pPr>
      <w:r w:rsidRPr="001A1302">
        <w:rPr>
          <w:b/>
        </w:rPr>
        <w:t xml:space="preserve">Modelo Logico: </w:t>
      </w:r>
    </w:p>
    <w:p w14:paraId="50FE65C0" w14:textId="29228C27" w:rsidR="00DB75FF" w:rsidRDefault="00EC1315" w:rsidP="00DB75FF">
      <w:pPr>
        <w:pStyle w:val="PargrafodaLista"/>
        <w:jc w:val="left"/>
      </w:pPr>
      <w:r>
        <w:rPr>
          <w:b/>
        </w:rPr>
        <w:pict w14:anchorId="0EDE35B5">
          <v:shape id="_x0000_i1030" type="#_x0000_t75" style="width:374.25pt;height:242.25pt">
            <v:imagedata r:id="rId45" o:title="ModeloLogico"/>
          </v:shape>
        </w:pict>
      </w:r>
    </w:p>
    <w:p w14:paraId="22D6D02A" w14:textId="3F613449" w:rsidR="00A66A93" w:rsidRDefault="001A1302" w:rsidP="001A1302">
      <w:pPr>
        <w:pStyle w:val="PargrafodaLista"/>
        <w:numPr>
          <w:ilvl w:val="0"/>
          <w:numId w:val="23"/>
        </w:numPr>
        <w:jc w:val="left"/>
      </w:pPr>
      <w:r w:rsidRPr="001A1302">
        <w:rPr>
          <w:b/>
        </w:rPr>
        <w:lastRenderedPageBreak/>
        <w:t xml:space="preserve">Modelo Conceitual: </w:t>
      </w:r>
      <w:r w:rsidR="00EC1315">
        <w:pict w14:anchorId="7388C6C4">
          <v:shape id="_x0000_i1031" type="#_x0000_t75" style="width:369.75pt;height:302.25pt">
            <v:imagedata r:id="rId46" o:title="conceitualcerto"/>
          </v:shape>
        </w:pict>
      </w:r>
    </w:p>
    <w:p w14:paraId="730B6E70" w14:textId="7AC73FAA" w:rsidR="00EA5DEA" w:rsidRDefault="00EA5DEA" w:rsidP="00EA5DEA">
      <w:pPr>
        <w:jc w:val="left"/>
      </w:pPr>
    </w:p>
    <w:p w14:paraId="48E24DAD" w14:textId="7A1ECFE1" w:rsidR="00EA5DEA" w:rsidRDefault="00EA5DEA" w:rsidP="00EA5DEA">
      <w:pPr>
        <w:jc w:val="left"/>
      </w:pPr>
    </w:p>
    <w:p w14:paraId="0B19DDD5" w14:textId="18A781CB" w:rsidR="00EA5DEA" w:rsidRDefault="00EA5DEA" w:rsidP="00EA5DEA">
      <w:pPr>
        <w:jc w:val="left"/>
      </w:pPr>
    </w:p>
    <w:p w14:paraId="6D2B00B7" w14:textId="6A270E0E" w:rsidR="00EA5DEA" w:rsidRDefault="00EA5DEA" w:rsidP="00EA5DEA">
      <w:pPr>
        <w:jc w:val="left"/>
      </w:pPr>
    </w:p>
    <w:p w14:paraId="775318E2" w14:textId="4BA5BFD6" w:rsidR="00EA5DEA" w:rsidRDefault="00EA5DEA" w:rsidP="00EA5DEA">
      <w:pPr>
        <w:jc w:val="left"/>
      </w:pPr>
    </w:p>
    <w:p w14:paraId="30BD473D" w14:textId="757EF443" w:rsidR="00EA5DEA" w:rsidRDefault="00EA5DEA" w:rsidP="00EA5DEA">
      <w:pPr>
        <w:jc w:val="left"/>
      </w:pPr>
    </w:p>
    <w:p w14:paraId="226D92AC" w14:textId="418A4377" w:rsidR="00EA5DEA" w:rsidRDefault="00EA5DEA" w:rsidP="00EA5DEA">
      <w:pPr>
        <w:jc w:val="left"/>
      </w:pPr>
    </w:p>
    <w:p w14:paraId="704B0145" w14:textId="31AB33CC" w:rsidR="00EA5DEA" w:rsidRDefault="00EA5DEA" w:rsidP="00EA5DEA">
      <w:pPr>
        <w:jc w:val="left"/>
      </w:pPr>
    </w:p>
    <w:p w14:paraId="0FEEF38D" w14:textId="6478D1D3" w:rsidR="00EA5DEA" w:rsidRDefault="00EA5DEA" w:rsidP="00EA5DEA">
      <w:pPr>
        <w:jc w:val="left"/>
      </w:pPr>
    </w:p>
    <w:p w14:paraId="0A1666EB" w14:textId="1B3FDEF2" w:rsidR="00EA5DEA" w:rsidRDefault="00EA5DEA" w:rsidP="00EA5DEA">
      <w:pPr>
        <w:jc w:val="left"/>
      </w:pPr>
    </w:p>
    <w:p w14:paraId="7C58A6FA" w14:textId="2AC3465E" w:rsidR="00EA5DEA" w:rsidRDefault="00EA5DEA" w:rsidP="00EA5DEA">
      <w:pPr>
        <w:jc w:val="left"/>
      </w:pPr>
    </w:p>
    <w:p w14:paraId="206F44BD" w14:textId="7DD690B3" w:rsidR="00EA5DEA" w:rsidRDefault="00EA5DEA" w:rsidP="00EA5DEA">
      <w:pPr>
        <w:jc w:val="left"/>
      </w:pPr>
    </w:p>
    <w:p w14:paraId="2B7A1BAA" w14:textId="3E5AA0EA" w:rsidR="00EA5DEA" w:rsidRDefault="00EA5DEA" w:rsidP="00EA5DEA">
      <w:pPr>
        <w:jc w:val="left"/>
      </w:pPr>
    </w:p>
    <w:p w14:paraId="35DC0621" w14:textId="3D8BA8C7" w:rsidR="00EA5DEA" w:rsidRDefault="00EA5DEA" w:rsidP="00EA5DEA">
      <w:pPr>
        <w:jc w:val="left"/>
      </w:pPr>
    </w:p>
    <w:p w14:paraId="31D6A3A6" w14:textId="28994D2B" w:rsidR="00EA5DEA" w:rsidRDefault="00EA5DEA" w:rsidP="00EA5DEA">
      <w:pPr>
        <w:jc w:val="left"/>
      </w:pPr>
    </w:p>
    <w:p w14:paraId="1C3223A5" w14:textId="4D4567FD" w:rsidR="00EA5DEA" w:rsidRDefault="00EA5DEA" w:rsidP="00EA5DEA">
      <w:pPr>
        <w:jc w:val="left"/>
      </w:pPr>
    </w:p>
    <w:p w14:paraId="7AB32ED2" w14:textId="77777777" w:rsidR="00EA5DEA" w:rsidRDefault="00EA5DEA" w:rsidP="00EA5DEA">
      <w:pPr>
        <w:jc w:val="left"/>
      </w:pPr>
    </w:p>
    <w:p w14:paraId="5C578E17" w14:textId="32CE85B5" w:rsidR="001A1302" w:rsidRPr="001A1302" w:rsidRDefault="001A1302" w:rsidP="001A1302">
      <w:pPr>
        <w:pStyle w:val="PargrafodaLista"/>
        <w:numPr>
          <w:ilvl w:val="0"/>
          <w:numId w:val="24"/>
        </w:numPr>
        <w:jc w:val="left"/>
        <w:rPr>
          <w:b/>
        </w:rPr>
      </w:pPr>
      <w:r w:rsidRPr="001A1302">
        <w:rPr>
          <w:b/>
        </w:rPr>
        <w:lastRenderedPageBreak/>
        <w:t xml:space="preserve">Dicionario de Dados: </w:t>
      </w:r>
    </w:p>
    <w:p w14:paraId="6A3817B3" w14:textId="7961C95D" w:rsidR="00E04392" w:rsidRPr="00EA5DEA" w:rsidRDefault="00EC1315" w:rsidP="00EA5DEA">
      <w:pPr>
        <w:spacing w:line="240" w:lineRule="auto"/>
        <w:jc w:val="left"/>
        <w:rPr>
          <w:rFonts w:cs="Arial"/>
          <w:b/>
          <w:bCs/>
          <w:color w:val="000000"/>
        </w:rPr>
      </w:pPr>
      <w:r>
        <w:rPr>
          <w:b/>
          <w:noProof/>
          <w:lang w:eastAsia="pt-BR"/>
        </w:rPr>
        <w:pict w14:anchorId="66460181">
          <v:shape id="_x0000_i1032" type="#_x0000_t75" style="width:413.25pt;height:205.5pt">
            <v:imagedata r:id="rId47" o:title="Incubadora-Dicionario"/>
          </v:shape>
        </w:pict>
      </w:r>
      <w:r>
        <w:rPr>
          <w:rFonts w:cs="Arial"/>
          <w:b/>
          <w:bCs/>
          <w:color w:val="000000"/>
        </w:rPr>
        <w:pict w14:anchorId="0B3AD852">
          <v:shape id="_x0000_i1033" type="#_x0000_t75" style="width:413.25pt;height:144.75pt">
            <v:imagedata r:id="rId48" o:title="Usuario"/>
          </v:shape>
        </w:pict>
      </w:r>
      <w:r>
        <w:rPr>
          <w:rFonts w:cs="Arial"/>
          <w:b/>
          <w:bCs/>
          <w:color w:val="000000"/>
        </w:rPr>
        <w:lastRenderedPageBreak/>
        <w:pict w14:anchorId="04403726">
          <v:shape id="_x0000_i1034" type="#_x0000_t75" style="width:413.25pt;height:174.75pt">
            <v:imagedata r:id="rId49" o:title="Recem-Nascido"/>
          </v:shape>
        </w:pict>
      </w:r>
      <w:r>
        <w:pict w14:anchorId="556E14EA">
          <v:shape id="_x0000_i1035" type="#_x0000_t75" style="width:414.75pt;height:165pt">
            <v:imagedata r:id="rId50" o:title="Medição"/>
          </v:shape>
        </w:pict>
      </w:r>
    </w:p>
    <w:p w14:paraId="04F22B89" w14:textId="432A81AD" w:rsidR="00E04392" w:rsidRPr="00192CAB" w:rsidRDefault="00E04392" w:rsidP="00E04392">
      <w:pPr>
        <w:pStyle w:val="Ttulo2"/>
        <w:rPr>
          <w:b/>
        </w:rPr>
      </w:pPr>
      <w:bookmarkStart w:id="22" w:name="_Toc512519603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1A548746" w:rsidR="00A66A93" w:rsidRDefault="00A66A93" w:rsidP="00B30672">
      <w:pPr>
        <w:sectPr w:rsidR="00A66A93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6F329A6C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3" w:name="_Toc512519605"/>
      <w:r>
        <w:lastRenderedPageBreak/>
        <w:t>implantação do projeto</w:t>
      </w:r>
      <w:bookmarkEnd w:id="23"/>
    </w:p>
    <w:p w14:paraId="359CDB91" w14:textId="77777777" w:rsidR="008F3EFD" w:rsidRDefault="008F3EFD" w:rsidP="008F3EFD"/>
    <w:p w14:paraId="5DA00C83" w14:textId="4DB6CD43" w:rsidR="008F3EFD" w:rsidRPr="00192CAB" w:rsidRDefault="008F3EFD" w:rsidP="008F3EFD">
      <w:pPr>
        <w:pStyle w:val="Ttulo2"/>
        <w:rPr>
          <w:b/>
        </w:rPr>
      </w:pPr>
      <w:bookmarkStart w:id="24" w:name="_Toc512519606"/>
      <w:r w:rsidRPr="00192CAB">
        <w:rPr>
          <w:b/>
        </w:rPr>
        <w:t>Manual de Instalação da solução</w:t>
      </w:r>
      <w:bookmarkEnd w:id="24"/>
    </w:p>
    <w:p w14:paraId="4B05436A" w14:textId="791EBFA1" w:rsidR="00DB3621" w:rsidRPr="00DB3621" w:rsidRDefault="00DB3621" w:rsidP="008F3EFD">
      <w:pPr>
        <w:spacing w:line="240" w:lineRule="auto"/>
        <w:jc w:val="left"/>
        <w:rPr>
          <w:rFonts w:cs="Arial"/>
          <w:b/>
          <w:bCs/>
          <w:color w:val="000000"/>
        </w:rPr>
      </w:pPr>
      <w:r>
        <w:t>Conectar o arduino com o computador pelo cabo serial</w:t>
      </w:r>
      <w:r w:rsidR="00E54AEC">
        <w:t xml:space="preserve"> na porta usb</w:t>
      </w:r>
      <w:r>
        <w:t xml:space="preserve">; </w:t>
      </w:r>
    </w:p>
    <w:p w14:paraId="67D3E714" w14:textId="17691247" w:rsidR="008F3EFD" w:rsidRDefault="00DB3621" w:rsidP="008F3EFD">
      <w:pPr>
        <w:spacing w:line="240" w:lineRule="auto"/>
        <w:jc w:val="left"/>
      </w:pPr>
      <w:r>
        <w:t>Inserir o código do arduino para a capitação de temperatura e umidade;</w:t>
      </w:r>
    </w:p>
    <w:p w14:paraId="657D4B11" w14:textId="0D86441C" w:rsidR="00DB3621" w:rsidRDefault="00DB3621" w:rsidP="008F3EFD">
      <w:pPr>
        <w:spacing w:line="240" w:lineRule="auto"/>
        <w:jc w:val="left"/>
      </w:pPr>
      <w:r>
        <w:t>Dar npm install para instalar as dependências do código do sistema;</w:t>
      </w:r>
    </w:p>
    <w:p w14:paraId="72EFA722" w14:textId="21497FFB" w:rsidR="00DB3621" w:rsidRDefault="00DB3621" w:rsidP="008F3EFD">
      <w:pPr>
        <w:spacing w:line="240" w:lineRule="auto"/>
        <w:jc w:val="left"/>
      </w:pPr>
      <w:r>
        <w:t>Dar npm start para startar o servidor do sistema;</w:t>
      </w:r>
    </w:p>
    <w:p w14:paraId="7C2F6739" w14:textId="2F6656B8" w:rsidR="00E54AEC" w:rsidRDefault="00D57829" w:rsidP="008F3EFD">
      <w:pPr>
        <w:spacing w:line="240" w:lineRule="auto"/>
        <w:jc w:val="left"/>
      </w:pPr>
      <w:r>
        <w:t>Acessar</w:t>
      </w:r>
      <w:r w:rsidR="00DB3621">
        <w:t xml:space="preserve"> </w:t>
      </w:r>
      <w:hyperlink r:id="rId57" w:history="1">
        <w:r w:rsidRPr="00B20568">
          <w:rPr>
            <w:rStyle w:val="Hyperlink"/>
          </w:rPr>
          <w:t>https://insensorweb.azurewebsites.net</w:t>
        </w:r>
      </w:hyperlink>
      <w:r w:rsidRPr="00D57829">
        <w:t xml:space="preserve"> no navegador</w:t>
      </w:r>
      <w:r>
        <w:t xml:space="preserve"> e clique em acessar o sistema;</w:t>
      </w:r>
    </w:p>
    <w:p w14:paraId="1716BF8B" w14:textId="6782A936" w:rsidR="00E54AEC" w:rsidRDefault="00E54AEC" w:rsidP="008F3EFD">
      <w:pPr>
        <w:spacing w:line="240" w:lineRule="auto"/>
        <w:jc w:val="left"/>
      </w:pPr>
      <w:r>
        <w:t>Fazer login com email e senha;</w:t>
      </w:r>
    </w:p>
    <w:p w14:paraId="1BBF78FB" w14:textId="20D6A31C" w:rsidR="00DB3621" w:rsidRDefault="00E54AEC" w:rsidP="008F3EFD">
      <w:pPr>
        <w:spacing w:line="240" w:lineRule="auto"/>
        <w:jc w:val="left"/>
      </w:pPr>
      <w:r>
        <w:t>V</w:t>
      </w:r>
      <w:r w:rsidR="00DB3621">
        <w:t>erificar se os gráficos estão exibindo dados</w:t>
      </w:r>
      <w:r>
        <w:t xml:space="preserve"> clicando em incubadoras&gt;detalhes</w:t>
      </w:r>
      <w:r w:rsidR="00DB3621">
        <w:t>;</w:t>
      </w:r>
    </w:p>
    <w:p w14:paraId="2CB7CA72" w14:textId="0EDB7BBA" w:rsidR="00E54AEC" w:rsidRDefault="00DB3621" w:rsidP="008F3EFD">
      <w:r>
        <w:t>Verificar se esta inserindo novas incubadoras</w:t>
      </w:r>
      <w:r w:rsidR="00E54AEC">
        <w:t xml:space="preserve"> em incubadoras&gt;adicionar incubadoras, digitar a descrição da incubadora;</w:t>
      </w:r>
    </w:p>
    <w:p w14:paraId="5732D7EB" w14:textId="0E77F04E" w:rsidR="00E54AEC" w:rsidRDefault="00C67105" w:rsidP="00E54AEC">
      <w:r>
        <w:t xml:space="preserve">Verificar </w:t>
      </w:r>
      <w:r w:rsidR="00E54AEC">
        <w:t>se esta fa</w:t>
      </w:r>
      <w:r w:rsidR="00833B6D">
        <w:t xml:space="preserve">zendo registro de </w:t>
      </w:r>
      <w:r w:rsidR="00E54AEC">
        <w:t>Recém-nascido clicando em Recém-Nascidos&gt;</w:t>
      </w:r>
      <w:r w:rsidR="00833B6D">
        <w:t>adicionar novo Recém-nascido</w:t>
      </w:r>
      <w:r w:rsidR="00E54AEC">
        <w:t>;</w:t>
      </w:r>
    </w:p>
    <w:p w14:paraId="6AA43588" w14:textId="1C44B2C5" w:rsidR="00E54AEC" w:rsidRDefault="00E54AEC" w:rsidP="00E54AEC">
      <w:r>
        <w:t xml:space="preserve">Para inserir mais de uma paessoa para utilizar o sistema ir em usuários e clicar em adicionar usuários; </w:t>
      </w:r>
    </w:p>
    <w:p w14:paraId="34814BA1" w14:textId="105B2958" w:rsidR="00833B6D" w:rsidRDefault="00833B6D" w:rsidP="00E54AEC">
      <w:r>
        <w:t>Para um atendimento de suporte por chat ir em incubadoras, clicar no ícone de atendimento localizado abaixo do ícone de inserir incubadoras;</w:t>
      </w:r>
    </w:p>
    <w:p w14:paraId="614D6754" w14:textId="46FE07CC" w:rsidR="00E54AEC" w:rsidRDefault="006C293D" w:rsidP="008F3EFD">
      <w:r>
        <w:rPr>
          <w:noProof/>
          <w:lang w:eastAsia="pt-BR"/>
        </w:rPr>
        <w:drawing>
          <wp:inline distT="0" distB="0" distL="0" distR="0" wp14:anchorId="4484985B" wp14:editId="2955A583">
            <wp:extent cx="5760720" cy="253936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03D7" w14:textId="77777777" w:rsidR="006C293D" w:rsidRDefault="006C293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5" w:name="_Toc512519607"/>
      <w:r w:rsidRPr="00192CAB">
        <w:rPr>
          <w:b/>
        </w:rPr>
        <w:lastRenderedPageBreak/>
        <w:t>Processo de Atendimento e Suporte</w:t>
      </w:r>
      <w:bookmarkEnd w:id="25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2DEFCAA3" w14:textId="797DDE8F" w:rsidR="00A90206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0B3AA654" w14:textId="67E105AE" w:rsidR="00B424CD" w:rsidRDefault="00EC456A" w:rsidP="000C07FE">
      <w:r>
        <w:t xml:space="preserve">Temos um atendimento preparado para suporte com ferramenta de help desk e uma base de erros conhecida, esse atendimento pode ser realizado tanto por chat quanto por telefonema, quando notificado o atendimento inicialmente sera direcionado ao nível 1 de suporte aonde sera requerido do cliente a identificação do cliente e a identificação do incidente </w:t>
      </w:r>
      <w:r w:rsidR="007E2EF0">
        <w:t>e o seu CNPJ com esses 3 passos realizados sera feito uma sserie de perguntas reperentes ao problema para ver se alguma destas perguntas sejam a causa do ocorrido esse sera o processo de atendimento no primeiro nível :</w:t>
      </w:r>
    </w:p>
    <w:p w14:paraId="786689CC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a conexão com a internet.</w:t>
      </w:r>
    </w:p>
    <w:p w14:paraId="10C155AB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se o Arduino está conectado e recebendo energia.</w:t>
      </w:r>
    </w:p>
    <w:p w14:paraId="64002CA7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se está conectado na porta USB.</w:t>
      </w:r>
    </w:p>
    <w:p w14:paraId="75BDF0F6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Tente abrir o sistema em um navegador diferente.</w:t>
      </w:r>
    </w:p>
    <w:p w14:paraId="5CADBAB7" w14:textId="1AD994C7" w:rsidR="00F026EE" w:rsidRPr="00A90206" w:rsidRDefault="007E2EF0" w:rsidP="000C07FE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Tente abrir o sistema em um dispositivo diferente.</w:t>
      </w:r>
    </w:p>
    <w:p w14:paraId="25552639" w14:textId="705E05C1" w:rsidR="00F026EE" w:rsidRPr="00A90206" w:rsidRDefault="00F026EE" w:rsidP="00A90206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Caso o incidente seja resolvido, documentar na base de conhecimento se necessário.</w:t>
      </w:r>
    </w:p>
    <w:p w14:paraId="0C721C1F" w14:textId="53C0C512" w:rsidR="007E2EF0" w:rsidRDefault="007E2EF0" w:rsidP="000C07FE">
      <w:pPr>
        <w:rPr>
          <w:noProof/>
        </w:rPr>
      </w:pPr>
      <w:r>
        <w:rPr>
          <w:noProof/>
        </w:rPr>
        <w:t>Caso o incidente/problema do cliente não for solucionado o atendimento sera repassado para o  nivel junto das informações adiquiridas com o nivel 1 para facilitar a solução do problema no nivel 2.</w:t>
      </w:r>
    </w:p>
    <w:p w14:paraId="0B86B2C8" w14:textId="17F0AF6B" w:rsidR="007E2EF0" w:rsidRDefault="007E2EF0" w:rsidP="000C07FE">
      <w:pPr>
        <w:rPr>
          <w:noProof/>
        </w:rPr>
      </w:pPr>
      <w:r>
        <w:rPr>
          <w:noProof/>
        </w:rPr>
        <w:t>Passando o incidente/problema para o nivel 2 ele ira tentaar resolver o problema remotamente o sistema do cliente verificar a conexão com o banco de dados para ver se esta inserindo dados ver se esta mandando dados para a tela do cliente como esta descrito aseguir :</w:t>
      </w:r>
    </w:p>
    <w:p w14:paraId="73781B8E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sistema do cliente está conectado ao banco de dados.</w:t>
      </w:r>
    </w:p>
    <w:p w14:paraId="61C61224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banco de dados está recebendo os dados dos sensores do cliente.</w:t>
      </w:r>
    </w:p>
    <w:p w14:paraId="06B2DD27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site está exibindo os dados corretamente.</w:t>
      </w:r>
    </w:p>
    <w:p w14:paraId="4A6ADA31" w14:textId="25B5DF74" w:rsidR="00F026EE" w:rsidRPr="00A90206" w:rsidRDefault="007E2EF0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 xml:space="preserve">Caso atendimento remoto não resolva o problema, agendar visita técnica, aonde o técnico iria tentar resolver o problema de la mesmo começando a seguir </w:t>
      </w:r>
      <w:r w:rsidR="00F026EE" w:rsidRPr="00A90206">
        <w:rPr>
          <w:rFonts w:cs="Arial"/>
          <w:color w:val="000000"/>
          <w:szCs w:val="23"/>
          <w:lang w:eastAsia="pt-BR"/>
        </w:rPr>
        <w:t>o atendimento aseguir:</w:t>
      </w:r>
    </w:p>
    <w:p w14:paraId="0E6E6C4E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lastRenderedPageBreak/>
        <w:t>Verificar se o anti-vírus do cliente está bloqueando o sistema ou a conexão com o banco de dados.</w:t>
      </w:r>
    </w:p>
    <w:p w14:paraId="3D3DA32F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os sensores estão coletando dados corretamente.</w:t>
      </w:r>
    </w:p>
    <w:p w14:paraId="00AA1A6B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integridade dos componentes.</w:t>
      </w:r>
    </w:p>
    <w:p w14:paraId="1A4A89B7" w14:textId="0FA3B74B" w:rsidR="00F026EE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Caso nenhum desses seja o erro ele ira tenta solucionar o problema e descobrindo o problema para soluciona-lo e logo em seguida documentar o incidente/problema na base de erros conhecidos para facilitar futuros atendimentos.</w:t>
      </w:r>
    </w:p>
    <w:p w14:paraId="119AFDF1" w14:textId="3E070800" w:rsidR="00F026EE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Agora se houver um problema no sistema geral aonde afetaria o funcionamento de todo o sistema e seria um problema para os clientes e para a empresa o atendimento seria com o suporte nível 3 que seriam pessoas com um cargo mais alto na empresa como um analista aonde ele seguiria o roteiro asseguir:</w:t>
      </w:r>
    </w:p>
    <w:p w14:paraId="3D22B668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código de conexão com o banco.</w:t>
      </w:r>
    </w:p>
    <w:p w14:paraId="77BC891F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exibição de dados no gráfico.</w:t>
      </w:r>
    </w:p>
    <w:p w14:paraId="16E56632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inserção de incubadora.</w:t>
      </w:r>
    </w:p>
    <w:p w14:paraId="798E506C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inserção de recém-nascidos.</w:t>
      </w:r>
    </w:p>
    <w:p w14:paraId="63B02B47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todos os pontos da arquitetura do sistema.</w:t>
      </w:r>
    </w:p>
    <w:p w14:paraId="7879404B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Abrir uma GMUD para resolver o incidente/problema caso necessário.</w:t>
      </w:r>
    </w:p>
    <w:p w14:paraId="3EB1F31D" w14:textId="741F07B3" w:rsidR="00DF07FB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Documentar na base de conhecimento se necessário.</w:t>
      </w:r>
    </w:p>
    <w:p w14:paraId="469205DB" w14:textId="0B55931A" w:rsidR="00370E34" w:rsidRPr="00E14D32" w:rsidRDefault="00EC1315" w:rsidP="00E14D32">
      <w:pPr>
        <w:spacing w:line="240" w:lineRule="auto"/>
        <w:rPr>
          <w:rFonts w:ascii="Calibri" w:hAnsi="Calibri" w:cs="Calibri"/>
          <w:color w:val="000000"/>
          <w:sz w:val="23"/>
          <w:szCs w:val="23"/>
          <w:lang w:eastAsia="pt-BR"/>
        </w:rPr>
        <w:sectPr w:rsidR="00370E34" w:rsidRPr="00E14D32">
          <w:headerReference w:type="default" r:id="rId59"/>
          <w:footerReference w:type="default" r:id="rId60"/>
          <w:headerReference w:type="first" r:id="rId61"/>
          <w:footerReference w:type="first" r:id="rId62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>
        <w:rPr>
          <w:noProof/>
          <w:lang w:eastAsia="pt-BR"/>
        </w:rPr>
        <w:drawing>
          <wp:inline distT="0" distB="0" distL="0" distR="0" wp14:anchorId="6CF909E2" wp14:editId="1AA74540">
            <wp:extent cx="5760720" cy="3232150"/>
            <wp:effectExtent l="0" t="0" r="0" b="0"/>
            <wp:docPr id="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7C18" w14:textId="77777777" w:rsidR="00370E34" w:rsidRDefault="00EC1315" w:rsidP="00E14D32">
      <w:pPr>
        <w:pStyle w:val="FolhadeRostodosCaptulos"/>
        <w:jc w:val="both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6" w:name="_Ref125307146"/>
      <w:bookmarkStart w:id="27" w:name="_Toc125374527"/>
      <w:bookmarkStart w:id="28" w:name="_Toc156754424"/>
      <w:bookmarkStart w:id="29" w:name="_Toc512519608"/>
      <w:r>
        <w:lastRenderedPageBreak/>
        <w:t>CONCLUSÕES</w:t>
      </w:r>
      <w:bookmarkEnd w:id="26"/>
      <w:bookmarkEnd w:id="27"/>
      <w:bookmarkEnd w:id="28"/>
      <w:bookmarkEnd w:id="29"/>
    </w:p>
    <w:p w14:paraId="0918D887" w14:textId="10120E11" w:rsidR="00573DD1" w:rsidRPr="00D04074" w:rsidRDefault="00573DD1" w:rsidP="00573DD1">
      <w:pPr>
        <w:pStyle w:val="Ttulo2"/>
        <w:rPr>
          <w:b/>
        </w:rPr>
      </w:pPr>
      <w:bookmarkStart w:id="30" w:name="_Toc512519609"/>
      <w:r w:rsidRPr="00192CAB">
        <w:rPr>
          <w:b/>
        </w:rPr>
        <w:t>resultados</w:t>
      </w:r>
      <w:bookmarkEnd w:id="30"/>
      <w:r w:rsidRPr="00192CAB">
        <w:rPr>
          <w:b/>
        </w:rPr>
        <w:t xml:space="preserve"> </w:t>
      </w:r>
    </w:p>
    <w:p w14:paraId="1B3CA85F" w14:textId="44B6446B" w:rsidR="00A14608" w:rsidRDefault="00A14608" w:rsidP="00A14608">
      <w:pPr>
        <w:spacing w:line="240" w:lineRule="auto"/>
        <w:rPr>
          <w:rFonts w:cs="Arial"/>
          <w:bCs/>
          <w:color w:val="000000"/>
        </w:rPr>
      </w:pPr>
      <w:r>
        <w:rPr>
          <w:rFonts w:cs="Arial"/>
          <w:b/>
          <w:bCs/>
          <w:color w:val="000000"/>
        </w:rPr>
        <w:tab/>
      </w:r>
      <w:r>
        <w:rPr>
          <w:rFonts w:cs="Arial"/>
          <w:bCs/>
          <w:color w:val="000000"/>
        </w:rPr>
        <w:t>Com base nos requisitos que foram levantados no início do projeto, os resultados foram satisfatórios. Todos os requisitos funcionais foram cumpridos.</w:t>
      </w:r>
    </w:p>
    <w:p w14:paraId="1F6B9CB5" w14:textId="60C15CF0" w:rsidR="00A14608" w:rsidRDefault="00A14608" w:rsidP="00A14608">
      <w:pPr>
        <w:spacing w:line="240" w:lineRule="auto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A performance do sistema alcançou as nossas expec</w:t>
      </w:r>
      <w:r w:rsidR="00D04074">
        <w:rPr>
          <w:rFonts w:cs="Arial"/>
          <w:bCs/>
          <w:color w:val="000000"/>
        </w:rPr>
        <w:t>tativas. Conseguimos desenvolver uma aplicação web totalmente funcional, que realiza o gerenciamento de incubadoras, recém-nascidos e usuários, além de exibir os dados de temperatura e umidade do sensor DH11 do Arduíno e transformá-los em gráficos, estatísticas e relatórios.</w:t>
      </w:r>
    </w:p>
    <w:p w14:paraId="75173C20" w14:textId="66153A01" w:rsidR="00D04074" w:rsidRPr="00A14608" w:rsidRDefault="00D04074" w:rsidP="00A14608">
      <w:pPr>
        <w:spacing w:line="240" w:lineRule="auto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Além disso, o sistema também ficou completamente responsivo através do uso do Bootstrap, sendo possível ser utilizado em qualquer resolução, seja de smartphone, tablet ou computadores.</w:t>
      </w:r>
    </w:p>
    <w:p w14:paraId="7C289C36" w14:textId="77777777" w:rsidR="00573DD1" w:rsidRDefault="00573DD1" w:rsidP="00573DD1"/>
    <w:p w14:paraId="3CFDBC54" w14:textId="4CC93AEF" w:rsidR="00573DD1" w:rsidRPr="00192CAB" w:rsidRDefault="00573DD1" w:rsidP="00573DD1">
      <w:pPr>
        <w:pStyle w:val="Ttulo2"/>
        <w:rPr>
          <w:b/>
        </w:rPr>
      </w:pPr>
      <w:bookmarkStart w:id="31" w:name="_Toc512519610"/>
      <w:r w:rsidRPr="00192CAB">
        <w:rPr>
          <w:b/>
        </w:rPr>
        <w:t>Processo de aprendizado com o projeto</w:t>
      </w:r>
      <w:bookmarkEnd w:id="31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313C3A9D" w:rsidR="00573DD1" w:rsidRPr="005D51C1" w:rsidRDefault="005D51C1" w:rsidP="005D51C1">
      <w:pPr>
        <w:spacing w:line="240" w:lineRule="auto"/>
        <w:rPr>
          <w:rFonts w:cs="Arial"/>
          <w:bCs/>
          <w:color w:val="000000"/>
        </w:rPr>
      </w:pPr>
      <w:r>
        <w:rPr>
          <w:rFonts w:cs="Arial"/>
          <w:b/>
          <w:bCs/>
          <w:color w:val="000000"/>
        </w:rPr>
        <w:tab/>
      </w:r>
      <w:r>
        <w:rPr>
          <w:rFonts w:cs="Arial"/>
          <w:bCs/>
          <w:color w:val="000000"/>
        </w:rPr>
        <w:t>No início do semestre, os membros do grupo estavam em diferentes níveis de conhecimento.</w:t>
      </w:r>
      <w:bookmarkStart w:id="32" w:name="_GoBack"/>
      <w:bookmarkEnd w:id="32"/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58FFCE00" w:rsidR="00573DD1" w:rsidRPr="00192CAB" w:rsidRDefault="00FD4F54" w:rsidP="00FD4F54">
      <w:pPr>
        <w:pStyle w:val="Ttulo2"/>
        <w:rPr>
          <w:b/>
        </w:rPr>
      </w:pPr>
      <w:bookmarkStart w:id="33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3"/>
      <w:r w:rsidR="00A90206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4" w:name="_Toc124080469"/>
      <w:bookmarkStart w:id="35" w:name="_Toc125201972"/>
      <w:bookmarkStart w:id="36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64"/>
          <w:headerReference w:type="default" r:id="rId65"/>
          <w:footerReference w:type="default" r:id="rId66"/>
          <w:headerReference w:type="first" r:id="rId67"/>
          <w:footerReference w:type="first" r:id="rId68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7" w:name="_Toc156754425"/>
      <w:bookmarkStart w:id="38" w:name="_Toc512519612"/>
      <w:r w:rsidRPr="00B55442">
        <w:lastRenderedPageBreak/>
        <w:t>ReferÊncias</w:t>
      </w:r>
      <w:bookmarkEnd w:id="34"/>
      <w:bookmarkEnd w:id="35"/>
      <w:bookmarkEnd w:id="36"/>
      <w:bookmarkEnd w:id="37"/>
      <w:bookmarkEnd w:id="38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69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70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71"/>
          <w:headerReference w:type="default" r:id="rId72"/>
          <w:footerReference w:type="default" r:id="rId73"/>
          <w:headerReference w:type="first" r:id="rId74"/>
          <w:footerReference w:type="first" r:id="rId75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76"/>
      <w:footerReference w:type="default" r:id="rId77"/>
      <w:headerReference w:type="first" r:id="rId78"/>
      <w:footerReference w:type="first" r:id="rId79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728BDC" w14:textId="77777777" w:rsidR="00A94BD9" w:rsidRDefault="00A94BD9">
      <w:r>
        <w:separator/>
      </w:r>
    </w:p>
    <w:p w14:paraId="0C6C5D0D" w14:textId="77777777" w:rsidR="00A94BD9" w:rsidRDefault="00A94BD9"/>
    <w:p w14:paraId="343A8561" w14:textId="77777777" w:rsidR="00A94BD9" w:rsidRDefault="00A94BD9"/>
    <w:p w14:paraId="441BA2EB" w14:textId="77777777" w:rsidR="00A94BD9" w:rsidRDefault="00A94BD9"/>
  </w:endnote>
  <w:endnote w:type="continuationSeparator" w:id="0">
    <w:p w14:paraId="5D76FB9D" w14:textId="77777777" w:rsidR="00A94BD9" w:rsidRDefault="00A94BD9">
      <w:r>
        <w:continuationSeparator/>
      </w:r>
    </w:p>
    <w:p w14:paraId="389FA18F" w14:textId="77777777" w:rsidR="00A94BD9" w:rsidRDefault="00A94BD9"/>
    <w:p w14:paraId="5F05B786" w14:textId="77777777" w:rsidR="00A94BD9" w:rsidRDefault="00A94BD9"/>
    <w:p w14:paraId="795E81F1" w14:textId="77777777" w:rsidR="00A94BD9" w:rsidRDefault="00A94B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EC1315" w:rsidRDefault="00EC131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EC1315" w:rsidRDefault="00EC1315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EC1315" w:rsidRDefault="00EC1315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EC1315" w:rsidRDefault="00EC1315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EC1315" w:rsidRDefault="00EC1315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EC1315" w:rsidRDefault="00EC1315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EC1315" w:rsidRDefault="00EC1315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F0FAE4" w14:textId="77777777" w:rsidR="00EC1315" w:rsidRDefault="00EC1315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BC7C2" w14:textId="77777777" w:rsidR="00EC1315" w:rsidRDefault="00EC1315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EC1315" w:rsidRDefault="00EC1315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EC1315" w:rsidRDefault="00EC131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EC1315" w:rsidRDefault="00EC1315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EC1315" w:rsidRDefault="00EC1315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EC1315" w:rsidRDefault="00EC1315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EC1315" w:rsidRDefault="00EC1315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EC1315" w:rsidRDefault="00EC1315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EC1315" w:rsidRDefault="00EC1315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EC1315" w:rsidRDefault="00EC1315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EC1315" w:rsidRDefault="00EC131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BE17E5" w14:textId="77777777" w:rsidR="00A94BD9" w:rsidRDefault="00A94BD9">
      <w:r>
        <w:separator/>
      </w:r>
    </w:p>
    <w:p w14:paraId="67A778FE" w14:textId="77777777" w:rsidR="00A94BD9" w:rsidRDefault="00A94BD9"/>
    <w:p w14:paraId="1ED98915" w14:textId="77777777" w:rsidR="00A94BD9" w:rsidRDefault="00A94BD9"/>
    <w:p w14:paraId="1A6CB82F" w14:textId="77777777" w:rsidR="00A94BD9" w:rsidRDefault="00A94BD9"/>
  </w:footnote>
  <w:footnote w:type="continuationSeparator" w:id="0">
    <w:p w14:paraId="2AB39107" w14:textId="77777777" w:rsidR="00A94BD9" w:rsidRDefault="00A94BD9">
      <w:r>
        <w:continuationSeparator/>
      </w:r>
    </w:p>
    <w:p w14:paraId="45CF70B1" w14:textId="77777777" w:rsidR="00A94BD9" w:rsidRDefault="00A94BD9"/>
    <w:p w14:paraId="42230427" w14:textId="77777777" w:rsidR="00A94BD9" w:rsidRDefault="00A94BD9"/>
    <w:p w14:paraId="54631B71" w14:textId="77777777" w:rsidR="00A94BD9" w:rsidRDefault="00A94BD9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35BF46C2" w:rsidR="00EC1315" w:rsidRDefault="00EC1315" w:rsidP="00D7222B">
    <w:pPr>
      <w:tabs>
        <w:tab w:val="clear" w:pos="851"/>
        <w:tab w:val="left" w:pos="1454"/>
      </w:tabs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361CFD29">
          <wp:simplePos x="0" y="0"/>
          <wp:positionH relativeFrom="column">
            <wp:posOffset>-727710</wp:posOffset>
          </wp:positionH>
          <wp:positionV relativeFrom="paragraph">
            <wp:posOffset>-212725</wp:posOffset>
          </wp:positionV>
          <wp:extent cx="2324100" cy="619760"/>
          <wp:effectExtent l="0" t="0" r="0" b="0"/>
          <wp:wrapTight wrapText="bothSides">
            <wp:wrapPolygon edited="0">
              <wp:start x="354" y="1328"/>
              <wp:lineTo x="354" y="4648"/>
              <wp:lineTo x="3010" y="13279"/>
              <wp:lineTo x="3364" y="13943"/>
              <wp:lineTo x="2125" y="19918"/>
              <wp:lineTo x="4426" y="19918"/>
              <wp:lineTo x="21069" y="15270"/>
              <wp:lineTo x="21246" y="6639"/>
              <wp:lineTo x="18059" y="4648"/>
              <wp:lineTo x="1416" y="1328"/>
              <wp:lineTo x="354" y="1328"/>
            </wp:wrapPolygon>
          </wp:wrapTight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2410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EC1315" w:rsidRDefault="00EC1315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373639D5" w:rsidR="00EC1315" w:rsidRDefault="00EC131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D51C1">
      <w:rPr>
        <w:rStyle w:val="Nmerodepgina"/>
        <w:noProof/>
      </w:rPr>
      <w:t>27</w:t>
    </w:r>
    <w:r>
      <w:rPr>
        <w:rStyle w:val="Nmerodepgina"/>
      </w:rPr>
      <w:fldChar w:fldCharType="end"/>
    </w:r>
  </w:p>
  <w:p w14:paraId="18286D3E" w14:textId="77777777" w:rsidR="00EC1315" w:rsidRDefault="00EC1315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EC1315" w:rsidRDefault="00EC1315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EC1315" w:rsidRDefault="00EC131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EC1315" w:rsidRDefault="00EC1315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EC1315" w:rsidRDefault="00EC1315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3FAD0A6B" w:rsidR="00EC1315" w:rsidRDefault="00EC131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D51C1">
      <w:rPr>
        <w:rStyle w:val="Nmerodepgina"/>
        <w:noProof/>
      </w:rPr>
      <w:t>29</w:t>
    </w:r>
    <w:r>
      <w:rPr>
        <w:rStyle w:val="Nmerodepgina"/>
      </w:rPr>
      <w:fldChar w:fldCharType="end"/>
    </w:r>
  </w:p>
  <w:p w14:paraId="57CCBFB8" w14:textId="77777777" w:rsidR="00EC1315" w:rsidRDefault="00EC1315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EC1315" w:rsidRDefault="00EC1315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50983" w14:textId="77777777" w:rsidR="00EC1315" w:rsidRDefault="00EC1315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EC1315" w:rsidRPr="00E37DB5" w:rsidRDefault="00EC1315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EC1315" w:rsidRDefault="00EC1315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DC1C4" w14:textId="3F9B7A69" w:rsidR="00EC1315" w:rsidRDefault="00EC1315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D51C1">
      <w:rPr>
        <w:rStyle w:val="Nmerodepgina"/>
        <w:noProof/>
      </w:rPr>
      <w:t>30</w:t>
    </w:r>
    <w:r>
      <w:rPr>
        <w:rStyle w:val="Nmerodepgina"/>
      </w:rPr>
      <w:fldChar w:fldCharType="end"/>
    </w:r>
  </w:p>
  <w:p w14:paraId="435F4E4A" w14:textId="77777777" w:rsidR="00EC1315" w:rsidRPr="00E37DB5" w:rsidRDefault="00EC1315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AC009" w14:textId="77777777" w:rsidR="00EC1315" w:rsidRDefault="00EC1315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>
      <w:rPr>
        <w:b/>
        <w:color w:val="808080"/>
        <w:sz w:val="20"/>
      </w:rPr>
      <w:t>REFERÊNCIAS</w:t>
    </w:r>
  </w:p>
  <w:p w14:paraId="45077818" w14:textId="77777777" w:rsidR="00EC1315" w:rsidRDefault="00EC1315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EC1315" w:rsidRDefault="00EC131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EC1315" w:rsidRPr="00E37DB5" w:rsidRDefault="00EC1315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EC1315" w:rsidRDefault="00EC131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EC1315" w:rsidRPr="00E37DB5" w:rsidRDefault="00EC1315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>
      <w:rPr>
        <w:b/>
        <w:color w:val="999999"/>
        <w:sz w:val="20"/>
        <w:szCs w:val="20"/>
      </w:rPr>
      <w:t>INTRODUÇÃO</w:t>
    </w:r>
  </w:p>
  <w:p w14:paraId="5870EA0A" w14:textId="77777777" w:rsidR="00EC1315" w:rsidRDefault="00EC1315" w:rsidP="00460E73"/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EC1315" w:rsidRDefault="00EC13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4C0DDB53" w:rsidR="00EC1315" w:rsidRDefault="00EC131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D51C1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EC1315" w:rsidRPr="00E37DB5" w:rsidRDefault="00EC1315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EC1315" w:rsidRDefault="00EC1315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EC1315" w:rsidRDefault="00EC131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EC1315" w:rsidRPr="00E37DB5" w:rsidRDefault="00EC1315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>
      <w:rPr>
        <w:b/>
        <w:color w:val="999999"/>
        <w:sz w:val="20"/>
        <w:szCs w:val="20"/>
      </w:rPr>
      <w:t>MATERIAL E MÉTODO</w:t>
    </w:r>
  </w:p>
  <w:p w14:paraId="6BFAFB9A" w14:textId="77777777" w:rsidR="00EC1315" w:rsidRDefault="00EC1315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560CB405" w:rsidR="00EC1315" w:rsidRDefault="00EC131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D51C1">
      <w:rPr>
        <w:rStyle w:val="Nmerodepgina"/>
        <w:noProof/>
      </w:rPr>
      <w:t>16</w:t>
    </w:r>
    <w:r>
      <w:rPr>
        <w:rStyle w:val="Nmerodepgina"/>
      </w:rPr>
      <w:fldChar w:fldCharType="end"/>
    </w:r>
  </w:p>
  <w:p w14:paraId="54B01304" w14:textId="77777777" w:rsidR="00EC1315" w:rsidRPr="00E37DB5" w:rsidRDefault="00EC1315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EC1315" w:rsidRDefault="00EC1315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EC1315" w:rsidRDefault="00EC131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EC1315" w:rsidRDefault="00EC1315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18044AD1" w:rsidR="00EC1315" w:rsidRDefault="00EC131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D51C1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14FFB684" w14:textId="77777777" w:rsidR="00EC1315" w:rsidRDefault="00EC1315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05247D9"/>
    <w:multiLevelType w:val="multilevel"/>
    <w:tmpl w:val="19961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163C36"/>
    <w:multiLevelType w:val="hybridMultilevel"/>
    <w:tmpl w:val="48542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4" w15:restartNumberingAfterBreak="0">
    <w:nsid w:val="1AC126DD"/>
    <w:multiLevelType w:val="hybridMultilevel"/>
    <w:tmpl w:val="65FCD9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41E4D"/>
    <w:multiLevelType w:val="hybridMultilevel"/>
    <w:tmpl w:val="69881F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36B45280"/>
    <w:multiLevelType w:val="multilevel"/>
    <w:tmpl w:val="8ED05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4E5756"/>
    <w:multiLevelType w:val="hybridMultilevel"/>
    <w:tmpl w:val="8BC485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11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3F0B46CB"/>
    <w:multiLevelType w:val="multilevel"/>
    <w:tmpl w:val="2ECA7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14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47513A0D"/>
    <w:multiLevelType w:val="multilevel"/>
    <w:tmpl w:val="78803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8B23ED"/>
    <w:multiLevelType w:val="hybridMultilevel"/>
    <w:tmpl w:val="4D6A42C2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7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20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7D894F0D"/>
    <w:multiLevelType w:val="hybridMultilevel"/>
    <w:tmpl w:val="C88C45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19"/>
  </w:num>
  <w:num w:numId="4">
    <w:abstractNumId w:val="3"/>
  </w:num>
  <w:num w:numId="5">
    <w:abstractNumId w:val="10"/>
  </w:num>
  <w:num w:numId="6">
    <w:abstractNumId w:val="14"/>
  </w:num>
  <w:num w:numId="7">
    <w:abstractNumId w:val="18"/>
  </w:num>
  <w:num w:numId="8">
    <w:abstractNumId w:val="6"/>
  </w:num>
  <w:num w:numId="9">
    <w:abstractNumId w:val="20"/>
  </w:num>
  <w:num w:numId="10">
    <w:abstractNumId w:val="7"/>
  </w:num>
  <w:num w:numId="11">
    <w:abstractNumId w:val="11"/>
  </w:num>
  <w:num w:numId="12">
    <w:abstractNumId w:val="21"/>
  </w:num>
  <w:num w:numId="13">
    <w:abstractNumId w:val="0"/>
  </w:num>
  <w:num w:numId="14">
    <w:abstractNumId w:val="17"/>
  </w:num>
  <w:num w:numId="15">
    <w:abstractNumId w:val="16"/>
  </w:num>
  <w:num w:numId="16">
    <w:abstractNumId w:val="2"/>
  </w:num>
  <w:num w:numId="17">
    <w:abstractNumId w:val="5"/>
  </w:num>
  <w:num w:numId="18">
    <w:abstractNumId w:val="8"/>
  </w:num>
  <w:num w:numId="19">
    <w:abstractNumId w:val="1"/>
  </w:num>
  <w:num w:numId="20">
    <w:abstractNumId w:val="15"/>
  </w:num>
  <w:num w:numId="21">
    <w:abstractNumId w:val="12"/>
  </w:num>
  <w:num w:numId="22">
    <w:abstractNumId w:val="9"/>
  </w:num>
  <w:num w:numId="23">
    <w:abstractNumId w:val="4"/>
  </w:num>
  <w:num w:numId="24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4A06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4EFB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9E1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14DD"/>
    <w:rsid w:val="001724FA"/>
    <w:rsid w:val="0017304A"/>
    <w:rsid w:val="001746C1"/>
    <w:rsid w:val="00174C47"/>
    <w:rsid w:val="00177013"/>
    <w:rsid w:val="001851E4"/>
    <w:rsid w:val="00185535"/>
    <w:rsid w:val="0018638D"/>
    <w:rsid w:val="00186BF0"/>
    <w:rsid w:val="00190422"/>
    <w:rsid w:val="0019045B"/>
    <w:rsid w:val="00191B00"/>
    <w:rsid w:val="00192CAB"/>
    <w:rsid w:val="0019624F"/>
    <w:rsid w:val="001A1302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234C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254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4120"/>
    <w:rsid w:val="002358E1"/>
    <w:rsid w:val="00237FB8"/>
    <w:rsid w:val="002402C9"/>
    <w:rsid w:val="00240535"/>
    <w:rsid w:val="00242B4F"/>
    <w:rsid w:val="00244940"/>
    <w:rsid w:val="0024698D"/>
    <w:rsid w:val="002477CE"/>
    <w:rsid w:val="002517FD"/>
    <w:rsid w:val="00252385"/>
    <w:rsid w:val="00253AB9"/>
    <w:rsid w:val="00253DEB"/>
    <w:rsid w:val="002546A6"/>
    <w:rsid w:val="0025499C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0EAF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F42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3A57"/>
    <w:rsid w:val="003440D8"/>
    <w:rsid w:val="003442EE"/>
    <w:rsid w:val="0035062A"/>
    <w:rsid w:val="0035068A"/>
    <w:rsid w:val="003508CB"/>
    <w:rsid w:val="003513EB"/>
    <w:rsid w:val="0035280E"/>
    <w:rsid w:val="003533EC"/>
    <w:rsid w:val="00355A79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1DDD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60F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30CA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27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6AA1"/>
    <w:rsid w:val="004871C4"/>
    <w:rsid w:val="0049057D"/>
    <w:rsid w:val="00490B39"/>
    <w:rsid w:val="004910EE"/>
    <w:rsid w:val="00493E3B"/>
    <w:rsid w:val="0049504F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2138"/>
    <w:rsid w:val="0056511A"/>
    <w:rsid w:val="00566253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63C"/>
    <w:rsid w:val="005D08EB"/>
    <w:rsid w:val="005D2E69"/>
    <w:rsid w:val="005D38E8"/>
    <w:rsid w:val="005D4782"/>
    <w:rsid w:val="005D48E3"/>
    <w:rsid w:val="005D51C1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293D"/>
    <w:rsid w:val="006C58B3"/>
    <w:rsid w:val="006C645A"/>
    <w:rsid w:val="006C7BDF"/>
    <w:rsid w:val="006C7D57"/>
    <w:rsid w:val="006D0B07"/>
    <w:rsid w:val="006D0EFE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180B"/>
    <w:rsid w:val="007520EC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4BC0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2EF0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3B6D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6769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282A"/>
    <w:rsid w:val="008C6868"/>
    <w:rsid w:val="008D00AF"/>
    <w:rsid w:val="008D02D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039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58EB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608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3609"/>
    <w:rsid w:val="00A841FB"/>
    <w:rsid w:val="00A858C8"/>
    <w:rsid w:val="00A90097"/>
    <w:rsid w:val="00A90206"/>
    <w:rsid w:val="00A90A75"/>
    <w:rsid w:val="00A90F3D"/>
    <w:rsid w:val="00A9194F"/>
    <w:rsid w:val="00A927AD"/>
    <w:rsid w:val="00A94849"/>
    <w:rsid w:val="00A94BD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5ECA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0B4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3B57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485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BF6E4E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105"/>
    <w:rsid w:val="00C67339"/>
    <w:rsid w:val="00C70650"/>
    <w:rsid w:val="00C7184E"/>
    <w:rsid w:val="00C72277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4074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57829"/>
    <w:rsid w:val="00D57A97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222B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17A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621"/>
    <w:rsid w:val="00DB3FF5"/>
    <w:rsid w:val="00DB4BAC"/>
    <w:rsid w:val="00DB5EDC"/>
    <w:rsid w:val="00DB64A3"/>
    <w:rsid w:val="00DB75FF"/>
    <w:rsid w:val="00DC02CA"/>
    <w:rsid w:val="00DC16C0"/>
    <w:rsid w:val="00DC2749"/>
    <w:rsid w:val="00DC2C9F"/>
    <w:rsid w:val="00DC38C5"/>
    <w:rsid w:val="00DC66CB"/>
    <w:rsid w:val="00DC6A46"/>
    <w:rsid w:val="00DD0426"/>
    <w:rsid w:val="00DD1845"/>
    <w:rsid w:val="00DD2597"/>
    <w:rsid w:val="00DD3A81"/>
    <w:rsid w:val="00DD52CB"/>
    <w:rsid w:val="00DE2763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07FB"/>
    <w:rsid w:val="00DF2011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3FDD"/>
    <w:rsid w:val="00E14D32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4AEC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828"/>
    <w:rsid w:val="00E93E56"/>
    <w:rsid w:val="00E95F67"/>
    <w:rsid w:val="00EA083D"/>
    <w:rsid w:val="00EA1D7D"/>
    <w:rsid w:val="00EA1EC8"/>
    <w:rsid w:val="00EA52E2"/>
    <w:rsid w:val="00EA5DB3"/>
    <w:rsid w:val="00EA5DEA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315"/>
    <w:rsid w:val="00EC1FBF"/>
    <w:rsid w:val="00EC3D98"/>
    <w:rsid w:val="00EC456A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2EAA"/>
    <w:rsid w:val="00EE304C"/>
    <w:rsid w:val="00EE5A84"/>
    <w:rsid w:val="00EE6E79"/>
    <w:rsid w:val="00EF00DE"/>
    <w:rsid w:val="00EF58CB"/>
    <w:rsid w:val="00F016CF"/>
    <w:rsid w:val="00F025DD"/>
    <w:rsid w:val="00F026EE"/>
    <w:rsid w:val="00F03220"/>
    <w:rsid w:val="00F0524E"/>
    <w:rsid w:val="00F10737"/>
    <w:rsid w:val="00F10FCA"/>
    <w:rsid w:val="00F11810"/>
    <w:rsid w:val="00F1197D"/>
    <w:rsid w:val="00F13BEB"/>
    <w:rsid w:val="00F14FE3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6F2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3D2A"/>
    <w:rsid w:val="00F63E2B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87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D5DEF056-7E48-473F-8A80-A2D5ED8B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39"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jpeg"/><Relationship Id="rId42" Type="http://schemas.openxmlformats.org/officeDocument/2006/relationships/image" Target="media/image22.jpeg"/><Relationship Id="rId47" Type="http://schemas.openxmlformats.org/officeDocument/2006/relationships/image" Target="media/image27.png"/><Relationship Id="rId63" Type="http://schemas.openxmlformats.org/officeDocument/2006/relationships/image" Target="media/image32.png"/><Relationship Id="rId68" Type="http://schemas.openxmlformats.org/officeDocument/2006/relationships/footer" Target="footer14.xml"/><Relationship Id="rId16" Type="http://schemas.openxmlformats.org/officeDocument/2006/relationships/footer" Target="footer3.xml"/><Relationship Id="rId11" Type="http://schemas.openxmlformats.org/officeDocument/2006/relationships/footer" Target="footer2.xml"/><Relationship Id="rId32" Type="http://schemas.openxmlformats.org/officeDocument/2006/relationships/image" Target="media/image18.png"/><Relationship Id="rId37" Type="http://schemas.openxmlformats.org/officeDocument/2006/relationships/header" Target="header7.xml"/><Relationship Id="rId53" Type="http://schemas.openxmlformats.org/officeDocument/2006/relationships/footer" Target="footer8.xml"/><Relationship Id="rId58" Type="http://schemas.openxmlformats.org/officeDocument/2006/relationships/image" Target="media/image31.png"/><Relationship Id="rId74" Type="http://schemas.openxmlformats.org/officeDocument/2006/relationships/header" Target="header18.xml"/><Relationship Id="rId79" Type="http://schemas.openxmlformats.org/officeDocument/2006/relationships/footer" Target="footer18.xml"/><Relationship Id="rId5" Type="http://schemas.openxmlformats.org/officeDocument/2006/relationships/settings" Target="settings.xml"/><Relationship Id="rId61" Type="http://schemas.openxmlformats.org/officeDocument/2006/relationships/header" Target="header12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oter" Target="footer5.xml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footer" Target="footer10.xml"/><Relationship Id="rId64" Type="http://schemas.openxmlformats.org/officeDocument/2006/relationships/header" Target="header13.xml"/><Relationship Id="rId69" Type="http://schemas.openxmlformats.org/officeDocument/2006/relationships/hyperlink" Target="http://www.ncbi.nlm.nih.gov/entrez/query.fcgi?cmd=Retrieve&amp;db=PubMed&amp;dopt=Citation&amp;list_uids=15090378" TargetMode="External"/><Relationship Id="rId77" Type="http://schemas.openxmlformats.org/officeDocument/2006/relationships/footer" Target="footer17.xml"/><Relationship Id="rId8" Type="http://schemas.openxmlformats.org/officeDocument/2006/relationships/endnotes" Target="endnotes.xml"/><Relationship Id="rId51" Type="http://schemas.openxmlformats.org/officeDocument/2006/relationships/header" Target="header8.xml"/><Relationship Id="rId72" Type="http://schemas.openxmlformats.org/officeDocument/2006/relationships/header" Target="header17.xml"/><Relationship Id="rId80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header" Target="header5.xml"/><Relationship Id="rId38" Type="http://schemas.openxmlformats.org/officeDocument/2006/relationships/footer" Target="footer7.xml"/><Relationship Id="rId46" Type="http://schemas.openxmlformats.org/officeDocument/2006/relationships/image" Target="media/image26.png"/><Relationship Id="rId59" Type="http://schemas.openxmlformats.org/officeDocument/2006/relationships/header" Target="header11.xml"/><Relationship Id="rId67" Type="http://schemas.openxmlformats.org/officeDocument/2006/relationships/header" Target="header15.xml"/><Relationship Id="rId20" Type="http://schemas.openxmlformats.org/officeDocument/2006/relationships/image" Target="media/image6.jpeg"/><Relationship Id="rId41" Type="http://schemas.openxmlformats.org/officeDocument/2006/relationships/image" Target="media/image21.jpeg"/><Relationship Id="rId54" Type="http://schemas.openxmlformats.org/officeDocument/2006/relationships/footer" Target="footer9.xml"/><Relationship Id="rId62" Type="http://schemas.openxmlformats.org/officeDocument/2006/relationships/footer" Target="footer12.xml"/><Relationship Id="rId70" Type="http://schemas.openxmlformats.org/officeDocument/2006/relationships/hyperlink" Target="http://www.ncbi.nlm.nih.gov/entrez/query.fcgi?cmd=Retrieve&amp;db=PubMed&amp;dopt=Citation&amp;list_uids=6337002" TargetMode="External"/><Relationship Id="rId75" Type="http://schemas.openxmlformats.org/officeDocument/2006/relationships/footer" Target="footer16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36" Type="http://schemas.openxmlformats.org/officeDocument/2006/relationships/footer" Target="footer6.xml"/><Relationship Id="rId49" Type="http://schemas.openxmlformats.org/officeDocument/2006/relationships/image" Target="media/image29.png"/><Relationship Id="rId57" Type="http://schemas.openxmlformats.org/officeDocument/2006/relationships/hyperlink" Target="https://insensorweb.azurewebsites.net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7.png"/><Relationship Id="rId44" Type="http://schemas.openxmlformats.org/officeDocument/2006/relationships/image" Target="media/image24.png"/><Relationship Id="rId52" Type="http://schemas.openxmlformats.org/officeDocument/2006/relationships/header" Target="header9.xml"/><Relationship Id="rId60" Type="http://schemas.openxmlformats.org/officeDocument/2006/relationships/footer" Target="footer11.xml"/><Relationship Id="rId65" Type="http://schemas.openxmlformats.org/officeDocument/2006/relationships/header" Target="header14.xml"/><Relationship Id="rId73" Type="http://schemas.openxmlformats.org/officeDocument/2006/relationships/footer" Target="footer15.xml"/><Relationship Id="rId78" Type="http://schemas.openxmlformats.org/officeDocument/2006/relationships/header" Target="header20.xml"/><Relationship Id="rId8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39" Type="http://schemas.openxmlformats.org/officeDocument/2006/relationships/image" Target="media/image19.jpeg"/><Relationship Id="rId34" Type="http://schemas.openxmlformats.org/officeDocument/2006/relationships/header" Target="header6.xml"/><Relationship Id="rId50" Type="http://schemas.openxmlformats.org/officeDocument/2006/relationships/image" Target="media/image30.png"/><Relationship Id="rId55" Type="http://schemas.openxmlformats.org/officeDocument/2006/relationships/header" Target="header10.xml"/><Relationship Id="rId76" Type="http://schemas.openxmlformats.org/officeDocument/2006/relationships/header" Target="header19.xml"/><Relationship Id="rId7" Type="http://schemas.openxmlformats.org/officeDocument/2006/relationships/footnotes" Target="footnotes.xml"/><Relationship Id="rId71" Type="http://schemas.openxmlformats.org/officeDocument/2006/relationships/header" Target="header16.xml"/><Relationship Id="rId2" Type="http://schemas.openxmlformats.org/officeDocument/2006/relationships/customXml" Target="../customXml/item1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footer" Target="footer1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880197-74AB-48C0-B745-B53689164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2463</TotalTime>
  <Pages>30</Pages>
  <Words>2834</Words>
  <Characters>15309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18107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51</cp:revision>
  <cp:lastPrinted>2009-11-04T00:12:00Z</cp:lastPrinted>
  <dcterms:created xsi:type="dcterms:W3CDTF">2018-10-05T15:07:00Z</dcterms:created>
  <dcterms:modified xsi:type="dcterms:W3CDTF">2018-12-06T19:57:00Z</dcterms:modified>
</cp:coreProperties>
</file>