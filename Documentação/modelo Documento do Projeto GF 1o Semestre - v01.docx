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3C1DDD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bookmarkStart w:id="9" w:name="_GoBack"/>
      <w:bookmarkEnd w:id="9"/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512519591"/>
      <w:r w:rsidRPr="00192CAB">
        <w:rPr>
          <w:b/>
        </w:rPr>
        <w:t>objetivo da solução</w:t>
      </w:r>
      <w:bookmarkEnd w:id="10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1" w:name="_Toc512519592"/>
      <w:r w:rsidRPr="00192CAB">
        <w:rPr>
          <w:b/>
        </w:rPr>
        <w:t>diagrama da solução</w:t>
      </w:r>
      <w:bookmarkEnd w:id="11"/>
    </w:p>
    <w:p w14:paraId="7DD9077A" w14:textId="1600B67F" w:rsidR="00FF2918" w:rsidRDefault="00D9217A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2" w:name="_Toc512519593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512519594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4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4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5" w:name="_Toc512519596"/>
      <w:r w:rsidRPr="00192CAB">
        <w:rPr>
          <w:b/>
        </w:rPr>
        <w:lastRenderedPageBreak/>
        <w:t>Gestão dos Riscos do Projeto</w:t>
      </w:r>
      <w:bookmarkEnd w:id="15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6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6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D9217A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3C1DDD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3C1DDD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D9217A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D9217A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D9217A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7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7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3C1DDD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536676D4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7F054852" w:rsidR="00A66A93" w:rsidRDefault="00D57A97" w:rsidP="00D57A97">
      <w:pPr>
        <w:ind w:left="360"/>
      </w:pPr>
      <w:r>
        <w:tab/>
        <w:t xml:space="preserve">O sistema será exibido ao usuário através da aplicação web, que foi desenvolvida em HTML, CSS e Javascript. </w:t>
      </w:r>
    </w:p>
    <w:p w14:paraId="5D33AF3E" w14:textId="19C408A7" w:rsidR="00A66A93" w:rsidRPr="00192CAB" w:rsidRDefault="00E93828" w:rsidP="00A66A93">
      <w:pPr>
        <w:pStyle w:val="Ttulo2"/>
        <w:rPr>
          <w:b/>
        </w:rPr>
      </w:pPr>
      <w:bookmarkStart w:id="22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2"/>
      <w:r w:rsidR="00A66A93" w:rsidRPr="00192CAB">
        <w:rPr>
          <w:b/>
        </w:rPr>
        <w:t xml:space="preserve"> </w:t>
      </w:r>
    </w:p>
    <w:p w14:paraId="22D6D02A" w14:textId="7ACA240B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19AE18B2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065D8E4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3C1DDD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4"/>
      <w:footerReference w:type="default" r:id="rId65"/>
      <w:headerReference w:type="first" r:id="rId66"/>
      <w:footerReference w:type="first" r:id="rId6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C5EFEA" w14:textId="77777777" w:rsidR="003C1DDD" w:rsidRDefault="003C1DDD">
      <w:r>
        <w:separator/>
      </w:r>
    </w:p>
    <w:p w14:paraId="6291BD8C" w14:textId="77777777" w:rsidR="003C1DDD" w:rsidRDefault="003C1DDD"/>
    <w:p w14:paraId="0C218006" w14:textId="77777777" w:rsidR="003C1DDD" w:rsidRDefault="003C1DDD"/>
    <w:p w14:paraId="7C3929B0" w14:textId="77777777" w:rsidR="003C1DDD" w:rsidRDefault="003C1DDD"/>
  </w:endnote>
  <w:endnote w:type="continuationSeparator" w:id="0">
    <w:p w14:paraId="21CF3E62" w14:textId="77777777" w:rsidR="003C1DDD" w:rsidRDefault="003C1DDD">
      <w:r>
        <w:continuationSeparator/>
      </w:r>
    </w:p>
    <w:p w14:paraId="26990746" w14:textId="77777777" w:rsidR="003C1DDD" w:rsidRDefault="003C1DDD"/>
    <w:p w14:paraId="57B8E1D1" w14:textId="77777777" w:rsidR="003C1DDD" w:rsidRDefault="003C1DDD"/>
    <w:p w14:paraId="6ABC0383" w14:textId="77777777" w:rsidR="003C1DDD" w:rsidRDefault="003C1D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FC6587" w:rsidRDefault="00FC6587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FC6587" w:rsidRDefault="00FC658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FC6587" w:rsidRDefault="00FC658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FC6587" w:rsidRDefault="00FC658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FC6587" w:rsidRDefault="00FC658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FC6587" w:rsidRDefault="00FC658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FC6587" w:rsidRDefault="00FC658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FC6587" w:rsidRDefault="00FC658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FC6587" w:rsidRDefault="00FC658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FC6587" w:rsidRDefault="00FC658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FC6587" w:rsidRDefault="00FC65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FC6587" w:rsidRDefault="00FC658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FC6587" w:rsidRDefault="00FC658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FC6587" w:rsidRDefault="00FC658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FC6587" w:rsidRDefault="00FC658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FC6587" w:rsidRDefault="00FC658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FC6587" w:rsidRDefault="00FC658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FC6587" w:rsidRDefault="00FC658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FC6587" w:rsidRDefault="00FC65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AF3245" w14:textId="77777777" w:rsidR="003C1DDD" w:rsidRDefault="003C1DDD">
      <w:r>
        <w:separator/>
      </w:r>
    </w:p>
    <w:p w14:paraId="1928695F" w14:textId="77777777" w:rsidR="003C1DDD" w:rsidRDefault="003C1DDD"/>
    <w:p w14:paraId="3E5F0EFE" w14:textId="77777777" w:rsidR="003C1DDD" w:rsidRDefault="003C1DDD"/>
    <w:p w14:paraId="5FCF09ED" w14:textId="77777777" w:rsidR="003C1DDD" w:rsidRDefault="003C1DDD"/>
  </w:footnote>
  <w:footnote w:type="continuationSeparator" w:id="0">
    <w:p w14:paraId="771C3C51" w14:textId="77777777" w:rsidR="003C1DDD" w:rsidRDefault="003C1DDD">
      <w:r>
        <w:continuationSeparator/>
      </w:r>
    </w:p>
    <w:p w14:paraId="1142EEBB" w14:textId="77777777" w:rsidR="003C1DDD" w:rsidRDefault="003C1DDD"/>
    <w:p w14:paraId="4FCD46C9" w14:textId="77777777" w:rsidR="003C1DDD" w:rsidRDefault="003C1DDD"/>
    <w:p w14:paraId="11217878" w14:textId="77777777" w:rsidR="003C1DDD" w:rsidRDefault="003C1DDD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FC6587" w:rsidRDefault="00FC6587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FC6587" w:rsidRDefault="00FC658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4AE6BE49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5A84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8286D3E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FC6587" w:rsidRDefault="00FC658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FC6587" w:rsidRDefault="00FC658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C1DDD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FC6587" w:rsidRDefault="00FC658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1637CAA1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5A84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7CCBFB8" w14:textId="77777777" w:rsidR="00FC6587" w:rsidRDefault="00FC658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FC6587" w:rsidRDefault="00FC658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FC6587" w:rsidRPr="00E37DB5" w:rsidRDefault="00FC658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3C1DDD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FC6587" w:rsidRDefault="00FC658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27320E38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5A84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435F4E4A" w14:textId="77777777" w:rsidR="00FC6587" w:rsidRPr="00E37DB5" w:rsidRDefault="00FC658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FC6587" w:rsidRDefault="003C1DDD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FC6587">
      <w:rPr>
        <w:b/>
        <w:color w:val="808080"/>
        <w:sz w:val="20"/>
      </w:rPr>
      <w:t>REFERÊNCIAS</w:t>
    </w:r>
  </w:p>
  <w:p w14:paraId="45077818" w14:textId="77777777" w:rsidR="00FC6587" w:rsidRDefault="00FC658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FC6587" w:rsidRDefault="00FC6587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FC6587" w:rsidRPr="00E37DB5" w:rsidRDefault="003C1DDD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FC658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FC6587" w:rsidRPr="00E37DB5" w:rsidRDefault="003C1DDD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FC6587">
      <w:rPr>
        <w:b/>
        <w:color w:val="999999"/>
        <w:sz w:val="20"/>
        <w:szCs w:val="20"/>
      </w:rPr>
      <w:t>INTRODUÇÃO</w:t>
    </w:r>
  </w:p>
  <w:p w14:paraId="5870EA0A" w14:textId="77777777" w:rsidR="00FC6587" w:rsidRDefault="00FC658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FC6587" w:rsidRDefault="00FC658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20778F25" w:rsidR="00FC6587" w:rsidRDefault="00FC6587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5A84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FC6587" w:rsidRDefault="00FC658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FC6587" w:rsidRPr="00E37DB5" w:rsidRDefault="003C1DDD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FC6587">
      <w:rPr>
        <w:b/>
        <w:color w:val="999999"/>
        <w:sz w:val="20"/>
        <w:szCs w:val="20"/>
      </w:rPr>
      <w:t>MATERIAL E MÉTODO</w:t>
    </w:r>
  </w:p>
  <w:p w14:paraId="6BFAFB9A" w14:textId="77777777" w:rsidR="00FC6587" w:rsidRDefault="00FC658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31963473" w:rsidR="00FC6587" w:rsidRDefault="00FC6587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5A84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FC6587" w:rsidRDefault="00FC658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FC6587" w:rsidRDefault="003C1DDD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FC658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323888C5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5A84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4FFB684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2B4F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header" Target="header8.xml"/><Relationship Id="rId47" Type="http://schemas.openxmlformats.org/officeDocument/2006/relationships/footer" Target="footer10.xml"/><Relationship Id="rId63" Type="http://schemas.openxmlformats.org/officeDocument/2006/relationships/footer" Target="footer16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9.xml"/><Relationship Id="rId53" Type="http://schemas.openxmlformats.org/officeDocument/2006/relationships/header" Target="header14.xml"/><Relationship Id="rId58" Type="http://schemas.openxmlformats.org/officeDocument/2006/relationships/hyperlink" Target="http://www.ncbi.nlm.nih.gov/entrez/query.fcgi?cmd=Retrieve&amp;db=PubMed&amp;dopt=Citation&amp;list_uids=6337002" TargetMode="External"/><Relationship Id="rId66" Type="http://schemas.openxmlformats.org/officeDocument/2006/relationships/header" Target="header20.xml"/><Relationship Id="rId5" Type="http://schemas.openxmlformats.org/officeDocument/2006/relationships/settings" Target="settings.xml"/><Relationship Id="rId61" Type="http://schemas.openxmlformats.org/officeDocument/2006/relationships/footer" Target="footer15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header" Target="header9.xml"/><Relationship Id="rId48" Type="http://schemas.openxmlformats.org/officeDocument/2006/relationships/header" Target="header11.xml"/><Relationship Id="rId56" Type="http://schemas.openxmlformats.org/officeDocument/2006/relationships/footer" Target="footer14.xml"/><Relationship Id="rId64" Type="http://schemas.openxmlformats.org/officeDocument/2006/relationships/header" Target="header19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1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header" Target="header10.xml"/><Relationship Id="rId59" Type="http://schemas.openxmlformats.org/officeDocument/2006/relationships/header" Target="header16.xml"/><Relationship Id="rId67" Type="http://schemas.openxmlformats.org/officeDocument/2006/relationships/footer" Target="footer18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13.xml"/><Relationship Id="rId62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footer" Target="footer11.xml"/><Relationship Id="rId57" Type="http://schemas.openxmlformats.org/officeDocument/2006/relationships/hyperlink" Target="http://www.ncbi.nlm.nih.gov/entrez/query.fcgi?cmd=Retrieve&amp;db=PubMed&amp;dopt=Citation&amp;list_uids=15090378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footer" Target="footer8.xml"/><Relationship Id="rId52" Type="http://schemas.openxmlformats.org/officeDocument/2006/relationships/header" Target="header13.xml"/><Relationship Id="rId60" Type="http://schemas.openxmlformats.org/officeDocument/2006/relationships/header" Target="header17.xml"/><Relationship Id="rId65" Type="http://schemas.openxmlformats.org/officeDocument/2006/relationships/footer" Target="foot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header" Target="header12.xml"/><Relationship Id="rId55" Type="http://schemas.openxmlformats.org/officeDocument/2006/relationships/header" Target="header1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EC51F-7025-46CD-8FDF-7CC66AA2A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2311</TotalTime>
  <Pages>25</Pages>
  <Words>2150</Words>
  <Characters>11614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36</cp:revision>
  <cp:lastPrinted>2009-11-04T00:12:00Z</cp:lastPrinted>
  <dcterms:created xsi:type="dcterms:W3CDTF">2018-10-05T15:07:00Z</dcterms:created>
  <dcterms:modified xsi:type="dcterms:W3CDTF">2018-11-27T18:01:00Z</dcterms:modified>
</cp:coreProperties>
</file>