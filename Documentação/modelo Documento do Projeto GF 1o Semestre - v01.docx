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7721FF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5ABA1BA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188DBDA7" w14:textId="3A9CA164" w:rsidR="005E08F5" w:rsidRDefault="0092039D" w:rsidP="005E08F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25pt;height:224.25pt">
            <v:imagedata r:id="rId12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36EA334E" w:rsidR="00A348C5" w:rsidRDefault="00AA1731" w:rsidP="007A1BD1">
      <w:pPr>
        <w:rPr>
          <w:noProof/>
        </w:rPr>
      </w:pPr>
      <w:r>
        <w:rPr>
          <w:noProof/>
        </w:rPr>
        <w:tab/>
        <w:t>Equipe 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r>
        <w:rPr>
          <w:rFonts w:cs="Arial"/>
          <w:noProof/>
          <w:lang w:eastAsia="pt-BR"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38EEB87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setembro de 1999 por Kevin Ashton,  consiste em dar a objetos a capacidade de processamento e comunicação  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92039D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512519595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5" w:name="_Toc512519597"/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>Apresentar a lista dos requisitos, a classificação e o Product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580F0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F763BF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439391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BFAC9C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92039D" w:rsidRPr="00F763BF" w14:paraId="23ED3E7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F24FE1B" w14:textId="2A03201C" w:rsidR="0092039D" w:rsidRPr="00F763BF" w:rsidRDefault="0092039D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3528B9" w14:textId="6F6D8B0F" w:rsidR="0092039D" w:rsidRPr="00F763BF" w:rsidRDefault="0092039D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7683605" w14:textId="5438D3CD" w:rsidR="0092039D" w:rsidRPr="00F763BF" w:rsidRDefault="0092039D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6E5C2092" w:rsidR="00F763BF" w:rsidRPr="00F763BF" w:rsidRDefault="0092039D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50708A47" w:rsidR="0092039D" w:rsidRPr="00F763BF" w:rsidRDefault="0092039D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610978C0" w:rsidR="0092039D" w:rsidRPr="0092039D" w:rsidRDefault="0092039D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77777777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ficará em produção em pl</w:t>
            </w:r>
            <w:bookmarkStart w:id="16" w:name="_GoBack"/>
            <w:bookmarkEnd w:id="16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F763BF">
        <w:trPr>
          <w:trHeight w:val="78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ter alta performance na exibição dos dados de temperatura e umidade, com tempo de resposta de no máximo 3 segundos.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F763BF">
        <w:trPr>
          <w:trHeight w:val="90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92039D" w:rsidP="0017304A">
      <w:r>
        <w:pict w14:anchorId="5A7940FA">
          <v:shape id="_x0000_i1027" type="#_x0000_t75" style="width:340.5pt;height:183.75pt">
            <v:imagedata r:id="rId21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24397D" w:rsidP="0017304A">
      <w:r>
        <w:pict w14:anchorId="31946BC2">
          <v:shape id="_x0000_i1028" type="#_x0000_t75" style="width:340.5pt;height:184.5pt">
            <v:imagedata r:id="rId22" o:title="2-home"/>
          </v:shape>
        </w:pict>
      </w:r>
    </w:p>
    <w:p w14:paraId="3A1D7BAD" w14:textId="3D7CBD24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Incubadoras</w:t>
      </w:r>
    </w:p>
    <w:p w14:paraId="3EE8B37E" w14:textId="55BBA910" w:rsidR="0017304A" w:rsidRDefault="0024397D" w:rsidP="0017304A">
      <w:r>
        <w:lastRenderedPageBreak/>
        <w:pict w14:anchorId="6649150D">
          <v:shape id="_x0000_i1029" type="#_x0000_t75" style="width:340.5pt;height:188.25pt">
            <v:imagedata r:id="rId23" o:title="3-incubadoras"/>
          </v:shape>
        </w:pict>
      </w:r>
    </w:p>
    <w:p w14:paraId="7505B532" w14:textId="3B46378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Detalhes da incubadora</w:t>
      </w:r>
    </w:p>
    <w:p w14:paraId="4624BD3A" w14:textId="3AA6C198" w:rsidR="0017304A" w:rsidRDefault="0024397D" w:rsidP="0017304A">
      <w:r>
        <w:pict w14:anchorId="6EE36296">
          <v:shape id="_x0000_i1030" type="#_x0000_t75" style="width:340.5pt;height:188.25pt">
            <v:imagedata r:id="rId24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24397D" w:rsidP="0017304A">
      <w:r>
        <w:pict w14:anchorId="008A9EDD">
          <v:shape id="_x0000_i1031" type="#_x0000_t75" style="width:340.5pt;height:184.5pt">
            <v:imagedata r:id="rId25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24397D" w:rsidP="00EB4A20">
      <w:r>
        <w:lastRenderedPageBreak/>
        <w:pict w14:anchorId="0449ECE6">
          <v:shape id="_x0000_i1032" type="#_x0000_t75" style="width:340.5pt;height:184.5pt">
            <v:imagedata r:id="rId26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7721FF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7721FF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r w:rsidR="0024397D">
        <w:fldChar w:fldCharType="begin"/>
      </w:r>
      <w:r w:rsidR="0024397D">
        <w:instrText xml:space="preserve"> REF _Ref125307146 </w:instrText>
      </w:r>
      <w:r w:rsidR="0024397D">
        <w:fldChar w:fldCharType="separate"/>
      </w:r>
      <w:r w:rsidR="008841DA">
        <w:t>CONCLUSÕES</w:t>
      </w:r>
      <w:r w:rsidR="0024397D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5"/>
      <w:footerReference w:type="default" r:id="rId56"/>
      <w:headerReference w:type="first" r:id="rId57"/>
      <w:footerReference w:type="first" r:id="rId5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B46117" w14:textId="77777777" w:rsidR="0024397D" w:rsidRDefault="0024397D">
      <w:r>
        <w:separator/>
      </w:r>
    </w:p>
    <w:p w14:paraId="5DFD9794" w14:textId="77777777" w:rsidR="0024397D" w:rsidRDefault="0024397D"/>
    <w:p w14:paraId="64ACFC14" w14:textId="77777777" w:rsidR="0024397D" w:rsidRDefault="0024397D"/>
    <w:p w14:paraId="5B4F7A02" w14:textId="77777777" w:rsidR="0024397D" w:rsidRDefault="0024397D"/>
  </w:endnote>
  <w:endnote w:type="continuationSeparator" w:id="0">
    <w:p w14:paraId="49B24591" w14:textId="77777777" w:rsidR="0024397D" w:rsidRDefault="0024397D">
      <w:r>
        <w:continuationSeparator/>
      </w:r>
    </w:p>
    <w:p w14:paraId="5723B5B3" w14:textId="77777777" w:rsidR="0024397D" w:rsidRDefault="0024397D"/>
    <w:p w14:paraId="0FFE6EB2" w14:textId="77777777" w:rsidR="0024397D" w:rsidRDefault="0024397D"/>
    <w:p w14:paraId="2EE94DE6" w14:textId="77777777" w:rsidR="0024397D" w:rsidRDefault="002439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630204" w14:textId="77777777" w:rsidR="0024397D" w:rsidRDefault="0024397D">
      <w:r>
        <w:separator/>
      </w:r>
    </w:p>
    <w:p w14:paraId="055125F4" w14:textId="77777777" w:rsidR="0024397D" w:rsidRDefault="0024397D"/>
    <w:p w14:paraId="1529B498" w14:textId="77777777" w:rsidR="0024397D" w:rsidRDefault="0024397D"/>
    <w:p w14:paraId="7C01F279" w14:textId="77777777" w:rsidR="0024397D" w:rsidRDefault="0024397D"/>
  </w:footnote>
  <w:footnote w:type="continuationSeparator" w:id="0">
    <w:p w14:paraId="6E2103EA" w14:textId="77777777" w:rsidR="0024397D" w:rsidRDefault="0024397D">
      <w:r>
        <w:continuationSeparator/>
      </w:r>
    </w:p>
    <w:p w14:paraId="03A01A6D" w14:textId="77777777" w:rsidR="0024397D" w:rsidRDefault="0024397D"/>
    <w:p w14:paraId="30228929" w14:textId="77777777" w:rsidR="0024397D" w:rsidRDefault="0024397D"/>
    <w:p w14:paraId="37F4C143" w14:textId="77777777" w:rsidR="0024397D" w:rsidRDefault="0024397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3DAC611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039D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4397D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2E2BEBC5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039D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24397D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1256E104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039D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24397D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24397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24397D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08255D1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039D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24397D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47F313FF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039D"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24397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31EC682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039D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97D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1.xml"/><Relationship Id="rId21" Type="http://schemas.openxmlformats.org/officeDocument/2006/relationships/image" Target="media/image7.png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header" Target="header19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8.xml"/><Relationship Id="rId58" Type="http://schemas.openxmlformats.org/officeDocument/2006/relationships/footer" Target="footer18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56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eader" Target="header12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57" Type="http://schemas.openxmlformats.org/officeDocument/2006/relationships/header" Target="header2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4.xml"/><Relationship Id="rId52" Type="http://schemas.openxmlformats.org/officeDocument/2006/relationships/footer" Target="footer15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56E7A-668A-4943-8BCE-971C505EF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159</TotalTime>
  <Pages>20</Pages>
  <Words>1798</Words>
  <Characters>9715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10</cp:revision>
  <cp:lastPrinted>2009-11-04T00:12:00Z</cp:lastPrinted>
  <dcterms:created xsi:type="dcterms:W3CDTF">2018-10-05T15:07:00Z</dcterms:created>
  <dcterms:modified xsi:type="dcterms:W3CDTF">2018-10-08T16:21:00Z</dcterms:modified>
</cp:coreProperties>
</file>