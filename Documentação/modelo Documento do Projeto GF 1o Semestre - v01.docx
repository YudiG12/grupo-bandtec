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7721FF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5ABA1BA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5468507C" w14:textId="71912A20" w:rsidR="00D633C4" w:rsidRDefault="00D633C4" w:rsidP="003F4E12">
      <w:pPr>
        <w:rPr>
          <w:noProof/>
        </w:rPr>
      </w:pPr>
      <w:r>
        <w:rPr>
          <w:noProof/>
        </w:rPr>
        <w:tab/>
        <w:t>Nome do grupo: The BigTec Theory</w:t>
      </w:r>
    </w:p>
    <w:p w14:paraId="188DBDA7" w14:textId="3A9CA164" w:rsidR="005E08F5" w:rsidRDefault="0092039D" w:rsidP="005E08F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28CF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25pt;height:224.25pt">
            <v:imagedata r:id="rId12" o:title="logoTime"/>
          </v:shape>
        </w:pict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36EA334E" w:rsidR="00A348C5" w:rsidRDefault="00AA1731" w:rsidP="007A1BD1">
      <w:pPr>
        <w:rPr>
          <w:noProof/>
        </w:rPr>
      </w:pPr>
      <w:r>
        <w:rPr>
          <w:noProof/>
        </w:rPr>
        <w:tab/>
        <w:t>Equipe de desenvolvedores de software no ramo de IOT.</w:t>
      </w:r>
    </w:p>
    <w:p w14:paraId="51BF0B2E" w14:textId="50192AF4" w:rsidR="005E08F5" w:rsidRDefault="005E08F5" w:rsidP="005E08F5">
      <w:pPr>
        <w:jc w:val="center"/>
        <w:rPr>
          <w:noProof/>
        </w:rPr>
      </w:pPr>
      <w:r>
        <w:rPr>
          <w:rFonts w:cs="Arial"/>
          <w:noProof/>
          <w:lang w:eastAsia="pt-BR"/>
        </w:rPr>
        <w:drawing>
          <wp:inline distT="0" distB="0" distL="0" distR="0" wp14:anchorId="7091A941" wp14:editId="64795E49">
            <wp:extent cx="2144177" cy="2314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1" cy="235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2C7BEC">
      <w:pPr>
        <w:pStyle w:val="PargrafodaLista"/>
        <w:numPr>
          <w:ilvl w:val="0"/>
          <w:numId w:val="46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238EA">
      <w:pPr>
        <w:pStyle w:val="PargrafodaLista"/>
        <w:numPr>
          <w:ilvl w:val="0"/>
          <w:numId w:val="46"/>
        </w:numPr>
      </w:pPr>
      <w:r>
        <w:t xml:space="preserve">Fornecer um sistema prático, amigável e responsivo. </w:t>
      </w:r>
    </w:p>
    <w:p w14:paraId="2AA44825" w14:textId="32C61AC2" w:rsidR="00D238EA" w:rsidRDefault="00D238EA" w:rsidP="00D238EA">
      <w:pPr>
        <w:pStyle w:val="PargrafodaLista"/>
        <w:numPr>
          <w:ilvl w:val="0"/>
          <w:numId w:val="46"/>
        </w:numPr>
      </w:pPr>
      <w:r>
        <w:t>Gerenciamento de recém-nascidos internados e incubadoras.</w:t>
      </w:r>
    </w:p>
    <w:p w14:paraId="74FD413E" w14:textId="4C2FF0E3" w:rsidR="00EC6B00" w:rsidRDefault="00EC6B00" w:rsidP="00D238EA">
      <w:pPr>
        <w:pStyle w:val="PargrafodaLista"/>
        <w:numPr>
          <w:ilvl w:val="0"/>
          <w:numId w:val="46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38EEB87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setembro de 1999 por Kevin Ashton,  consiste em dar a objetos a capacidade de processamento e comunicação  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92039D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 id="_x0000_i1026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>, mencionar os papéis de acordo com a metodologia ágil adotada. Ex. Scrum Master, Product Owner,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>Rodolfo Gregório Alves de Lima - Scrum Master</w:t>
      </w:r>
      <w:r w:rsidR="00C76727">
        <w:t xml:space="preserve"> e Back-End</w:t>
      </w:r>
    </w:p>
    <w:p w14:paraId="5E40AD45" w14:textId="77777777" w:rsidR="007B3FAD" w:rsidRDefault="007B3FAD" w:rsidP="007B3FAD">
      <w:r>
        <w:tab/>
        <w:t>Matheus de Oliveira Rodrigues – Dev Team</w:t>
      </w:r>
    </w:p>
    <w:p w14:paraId="1B1CE603" w14:textId="19F24D37" w:rsidR="007B3FAD" w:rsidRDefault="007B3FAD" w:rsidP="007B3FAD">
      <w:r>
        <w:tab/>
        <w:t>Lucas Bezerra de Souza – Dev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512519595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2BBF324E" w:rsidR="00BD4EF0" w:rsidRDefault="00BD4EF0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Ferammenta de gestão de projetos: Trello</w:t>
      </w:r>
    </w:p>
    <w:p w14:paraId="36D8D2B1" w14:textId="0F3E8F32" w:rsidR="00370E34" w:rsidRDefault="007B3FAD" w:rsidP="00EB4A20">
      <w:r>
        <w:rPr>
          <w:noProof/>
          <w:lang w:eastAsia="pt-BR"/>
        </w:rPr>
        <w:drawing>
          <wp:inline distT="0" distB="0" distL="0" distR="0" wp14:anchorId="1894A765" wp14:editId="09705703">
            <wp:extent cx="5760720" cy="274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5" w:name="_Toc512519597"/>
      <w:r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>Apresentar a lista dos requisitos, a classificação e o Product Backlog do Projeto</w:t>
      </w:r>
      <w:r w:rsidR="00D67DA5">
        <w:t>.</w:t>
      </w:r>
    </w:p>
    <w:tbl>
      <w:tblPr>
        <w:tblpPr w:leftFromText="141" w:rightFromText="141" w:vertAnchor="text" w:horzAnchor="margin" w:tblpY="533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229574AB" w14:textId="77777777" w:rsidTr="00F763BF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4E3C2A1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5279E6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BF3C9E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5EF65B3A" w14:textId="77777777" w:rsidTr="005D063C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AA97E1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33580F01" w14:textId="2904AAD5" w:rsidR="00F763BF" w:rsidRPr="00F763BF" w:rsidRDefault="005D063C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444657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57F6A489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99EA5F" w14:textId="04034933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0C1138F" w14:textId="2137D88A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A180EA6" w14:textId="59F76C42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6592F844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16B2B6" w14:textId="7E4D9294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DD2C682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A1653A1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440E4A11" w14:textId="77777777" w:rsidTr="00F763BF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4B2C0F" w14:textId="0002E462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8E60FBF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CF6D321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F0C90EB" w14:textId="77777777" w:rsidTr="00F763BF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3C470A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7E34CE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CAB84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5D063C" w:rsidRPr="00F763BF" w14:paraId="06BB8C63" w14:textId="77777777" w:rsidTr="00F763BF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020300E" w14:textId="63D8FBCE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E07B21" w14:textId="65307988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E06626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4393919" w14:textId="77777777" w:rsidTr="005D063C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055781" w14:textId="444CA3C6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3BFAC9C7" w14:textId="47203E0E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F1BAFEF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0CBBB0F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501C52" w14:textId="4000E0AA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5B3E04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67238E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23ED3E7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F24FE1B" w14:textId="338CE374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3528B9" w14:textId="6F6D8B0F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7683605" w14:textId="5438D3CD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22634E31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D3D1F8" w14:textId="07D4DF53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2ACE51" w14:textId="50708A4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C39D9C0" w14:textId="610978C0" w:rsidR="005D063C" w:rsidRPr="0092039D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5E3D922" w14:textId="276F730E" w:rsidR="00F763BF" w:rsidRDefault="0017304A" w:rsidP="00EB4A20">
      <w:r>
        <w:tab/>
        <w:t>Requisitos funcionais:</w:t>
      </w:r>
    </w:p>
    <w:p w14:paraId="0C784467" w14:textId="16661DC8" w:rsidR="00F763BF" w:rsidRDefault="0017304A" w:rsidP="00EB4A20">
      <w:r>
        <w:tab/>
      </w:r>
    </w:p>
    <w:p w14:paraId="34E14D8F" w14:textId="7CE4E99F" w:rsidR="00F763BF" w:rsidRDefault="00F763BF" w:rsidP="00EB4A20">
      <w:r>
        <w:tab/>
      </w:r>
      <w:r w:rsidR="0017304A">
        <w:t>Requisitos não funcionais</w:t>
      </w:r>
      <w:r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lastRenderedPageBreak/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25B0DBBE" w14:textId="6F0F1BD7" w:rsidR="0017304A" w:rsidRDefault="0017304A" w:rsidP="00EB4A20">
      <w:r>
        <w:tab/>
        <w:t>Protótipos de telas:</w:t>
      </w:r>
    </w:p>
    <w:p w14:paraId="07FF4EBB" w14:textId="47796A22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Tela de login</w:t>
      </w:r>
    </w:p>
    <w:p w14:paraId="17E96A01" w14:textId="2829C331" w:rsidR="0017304A" w:rsidRDefault="0092039D" w:rsidP="0017304A">
      <w:r>
        <w:pict w14:anchorId="5A7940FA">
          <v:shape id="_x0000_i1036" type="#_x0000_t75" style="width:340.5pt;height:183.75pt">
            <v:imagedata r:id="rId21" o:title="1-login"/>
          </v:shape>
        </w:pict>
      </w:r>
    </w:p>
    <w:p w14:paraId="0429B8E5" w14:textId="3B974D7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Home</w:t>
      </w:r>
    </w:p>
    <w:p w14:paraId="7BF0BF7F" w14:textId="0E5D82D2" w:rsidR="0017304A" w:rsidRDefault="00F65C50" w:rsidP="0017304A">
      <w:r>
        <w:pict w14:anchorId="31946BC2">
          <v:shape id="_x0000_i1028" type="#_x0000_t75" style="width:340.5pt;height:184.5pt">
            <v:imagedata r:id="rId22" o:title="2-home"/>
          </v:shape>
        </w:pict>
      </w:r>
    </w:p>
    <w:p w14:paraId="3A1D7BAD" w14:textId="72D42AD8" w:rsidR="0017304A" w:rsidRDefault="00B910B4" w:rsidP="0017304A">
      <w:pPr>
        <w:pStyle w:val="PargrafodaLista"/>
        <w:numPr>
          <w:ilvl w:val="0"/>
          <w:numId w:val="48"/>
        </w:numPr>
      </w:pPr>
      <w:r>
        <w:rPr>
          <w:noProof/>
        </w:rPr>
        <w:pict w14:anchorId="40EA241F">
          <v:shape id="_x0000_s1034" type="#_x0000_t75" style="position:absolute;left:0;text-align:left;margin-left:-.3pt;margin-top:20.9pt;width:340.5pt;height:188.25pt;z-index:-251657216;mso-position-horizontal-relative:text;mso-position-vertical-relative:text;mso-width-relative:page;mso-height-relative:page" wrapcoords="-48 0 -48 21514 21600 21514 21600 0 -48 0">
            <v:imagedata r:id="rId23" o:title="3-incubadoras"/>
            <w10:wrap type="tight"/>
          </v:shape>
        </w:pict>
      </w:r>
      <w:r w:rsidR="0017304A">
        <w:t xml:space="preserve"> Incubadoras</w:t>
      </w:r>
    </w:p>
    <w:p w14:paraId="79AB5097" w14:textId="77777777" w:rsidR="00B910B4" w:rsidRDefault="00B910B4" w:rsidP="0017304A"/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7505B532" w14:textId="426D3238" w:rsidR="0017304A" w:rsidRDefault="0017304A" w:rsidP="00B910B4">
      <w:pPr>
        <w:pStyle w:val="PargrafodaLista"/>
        <w:numPr>
          <w:ilvl w:val="0"/>
          <w:numId w:val="48"/>
        </w:numPr>
      </w:pPr>
      <w:r>
        <w:lastRenderedPageBreak/>
        <w:t xml:space="preserve"> Detalhes da incubadora</w:t>
      </w:r>
      <w:bookmarkStart w:id="16" w:name="_GoBack"/>
      <w:bookmarkEnd w:id="16"/>
    </w:p>
    <w:p w14:paraId="4624BD3A" w14:textId="3AA6C198" w:rsidR="0017304A" w:rsidRDefault="00F65C50" w:rsidP="0017304A">
      <w:r>
        <w:pict w14:anchorId="6EE36296">
          <v:shape id="_x0000_i1030" type="#_x0000_t75" style="width:340.5pt;height:188.25pt">
            <v:imagedata r:id="rId24" o:title="4-detalhes"/>
          </v:shape>
        </w:pict>
      </w:r>
    </w:p>
    <w:p w14:paraId="51EE8A4E" w14:textId="556AABA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Dados</w:t>
      </w:r>
    </w:p>
    <w:p w14:paraId="4EBB8A49" w14:textId="42991817" w:rsidR="0017304A" w:rsidRDefault="00F65C50" w:rsidP="0017304A">
      <w:r>
        <w:pict w14:anchorId="008A9EDD">
          <v:shape id="_x0000_i1031" type="#_x0000_t75" style="width:340.5pt;height:184.5pt">
            <v:imagedata r:id="rId25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Configurações</w:t>
      </w:r>
    </w:p>
    <w:p w14:paraId="49AC0A38" w14:textId="46CF60C5" w:rsidR="000633CA" w:rsidRDefault="00F65C50" w:rsidP="00EB4A20">
      <w:r>
        <w:pict w14:anchorId="0449ECE6">
          <v:shape id="_x0000_i1032" type="#_x0000_t75" style="width:340.5pt;height:184.5pt">
            <v:imagedata r:id="rId26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lastRenderedPageBreak/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>Apresentar o(s) Sprint Backlog(s) – O que do Product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7721FF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7721FF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r w:rsidR="00F65C50">
        <w:fldChar w:fldCharType="begin"/>
      </w:r>
      <w:r w:rsidR="00F65C50">
        <w:instrText xml:space="preserve"> REF _Ref125307146 </w:instrText>
      </w:r>
      <w:r w:rsidR="00F65C50">
        <w:fldChar w:fldCharType="separate"/>
      </w:r>
      <w:r w:rsidR="008841DA">
        <w:t>CONCLUSÕES</w:t>
      </w:r>
      <w:r w:rsidR="00F65C50"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3"/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0"/>
          <w:headerReference w:type="default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5"/>
      <w:footerReference w:type="default" r:id="rId56"/>
      <w:headerReference w:type="first" r:id="rId57"/>
      <w:footerReference w:type="first" r:id="rId5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AA7C68" w14:textId="77777777" w:rsidR="00F65C50" w:rsidRDefault="00F65C50">
      <w:r>
        <w:separator/>
      </w:r>
    </w:p>
    <w:p w14:paraId="08738A16" w14:textId="77777777" w:rsidR="00F65C50" w:rsidRDefault="00F65C50"/>
    <w:p w14:paraId="53851B79" w14:textId="77777777" w:rsidR="00F65C50" w:rsidRDefault="00F65C50"/>
    <w:p w14:paraId="347BD49D" w14:textId="77777777" w:rsidR="00F65C50" w:rsidRDefault="00F65C50"/>
  </w:endnote>
  <w:endnote w:type="continuationSeparator" w:id="0">
    <w:p w14:paraId="27FB92B9" w14:textId="77777777" w:rsidR="00F65C50" w:rsidRDefault="00F65C50">
      <w:r>
        <w:continuationSeparator/>
      </w:r>
    </w:p>
    <w:p w14:paraId="79389C25" w14:textId="77777777" w:rsidR="00F65C50" w:rsidRDefault="00F65C50"/>
    <w:p w14:paraId="0BCB2896" w14:textId="77777777" w:rsidR="00F65C50" w:rsidRDefault="00F65C50"/>
    <w:p w14:paraId="0BE0C0C3" w14:textId="77777777" w:rsidR="00F65C50" w:rsidRDefault="00F65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A19F2B" w14:textId="77777777" w:rsidR="00F65C50" w:rsidRDefault="00F65C50">
      <w:r>
        <w:separator/>
      </w:r>
    </w:p>
    <w:p w14:paraId="65640C96" w14:textId="77777777" w:rsidR="00F65C50" w:rsidRDefault="00F65C50"/>
    <w:p w14:paraId="4A43B9C6" w14:textId="77777777" w:rsidR="00F65C50" w:rsidRDefault="00F65C50"/>
    <w:p w14:paraId="233AAE42" w14:textId="77777777" w:rsidR="00F65C50" w:rsidRDefault="00F65C50"/>
  </w:footnote>
  <w:footnote w:type="continuationSeparator" w:id="0">
    <w:p w14:paraId="1CE08ED0" w14:textId="77777777" w:rsidR="00F65C50" w:rsidRDefault="00F65C50">
      <w:r>
        <w:continuationSeparator/>
      </w:r>
    </w:p>
    <w:p w14:paraId="6DD37795" w14:textId="77777777" w:rsidR="00F65C50" w:rsidRDefault="00F65C50"/>
    <w:p w14:paraId="649F8DE8" w14:textId="77777777" w:rsidR="00F65C50" w:rsidRDefault="00F65C50"/>
    <w:p w14:paraId="5813E402" w14:textId="77777777" w:rsidR="00F65C50" w:rsidRDefault="00F65C50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236F153D" w:rsidR="00555AE7" w:rsidRDefault="0099239D" w:rsidP="008828E4">
    <w:pPr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5BC566F2">
          <wp:simplePos x="0" y="0"/>
          <wp:positionH relativeFrom="column">
            <wp:posOffset>-756285</wp:posOffset>
          </wp:positionH>
          <wp:positionV relativeFrom="paragraph">
            <wp:posOffset>-326390</wp:posOffset>
          </wp:positionV>
          <wp:extent cx="2200275" cy="733425"/>
          <wp:effectExtent l="0" t="0" r="0" b="0"/>
          <wp:wrapTight wrapText="bothSides">
            <wp:wrapPolygon edited="0">
              <wp:start x="4114" y="0"/>
              <wp:lineTo x="1309" y="5049"/>
              <wp:lineTo x="935" y="6171"/>
              <wp:lineTo x="1683" y="9538"/>
              <wp:lineTo x="1122" y="14587"/>
              <wp:lineTo x="935" y="19636"/>
              <wp:lineTo x="3927" y="21319"/>
              <wp:lineTo x="5236" y="21319"/>
              <wp:lineTo x="20384" y="20197"/>
              <wp:lineTo x="20197" y="18514"/>
              <wp:lineTo x="20945" y="12343"/>
              <wp:lineTo x="19449" y="11782"/>
              <wp:lineTo x="7481" y="9538"/>
              <wp:lineTo x="8416" y="8416"/>
              <wp:lineTo x="8042" y="5049"/>
              <wp:lineTo x="5236" y="0"/>
              <wp:lineTo x="4114" y="0"/>
            </wp:wrapPolygon>
          </wp:wrapTight>
          <wp:docPr id="3" name="Imagem 3" descr="E:\BANDTECERS\Artes\logoTime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403AD09E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910B4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F65C50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0EA0561B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910B4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F65C50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01F5019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910B4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555AE7" w:rsidRDefault="00F65C50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F65C50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F65C50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6296D212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910B4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F65C50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73F0CB62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910B4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F65C50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18C89320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910B4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8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739C6C5A"/>
    <w:multiLevelType w:val="hybridMultilevel"/>
    <w:tmpl w:val="2672701E"/>
    <w:lvl w:ilvl="0" w:tplc="407E9330">
      <w:start w:val="1"/>
      <w:numFmt w:val="decimal"/>
      <w:lvlText w:val="%1-"/>
      <w:lvlJc w:val="left"/>
      <w:pPr>
        <w:ind w:left="7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2"/>
  </w:num>
  <w:num w:numId="25">
    <w:abstractNumId w:val="14"/>
  </w:num>
  <w:num w:numId="26">
    <w:abstractNumId w:val="23"/>
  </w:num>
  <w:num w:numId="27">
    <w:abstractNumId w:val="26"/>
  </w:num>
  <w:num w:numId="28">
    <w:abstractNumId w:val="31"/>
  </w:num>
  <w:num w:numId="29">
    <w:abstractNumId w:val="16"/>
  </w:num>
  <w:num w:numId="30">
    <w:abstractNumId w:val="33"/>
  </w:num>
  <w:num w:numId="31">
    <w:abstractNumId w:val="17"/>
  </w:num>
  <w:num w:numId="32">
    <w:abstractNumId w:val="24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8"/>
  </w:num>
  <w:num w:numId="47">
    <w:abstractNumId w:val="34"/>
  </w:num>
  <w:num w:numId="48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5C50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header" Target="header11.xml"/><Relationship Id="rId21" Type="http://schemas.openxmlformats.org/officeDocument/2006/relationships/image" Target="media/image7.png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oter" Target="footer14.xml"/><Relationship Id="rId50" Type="http://schemas.openxmlformats.org/officeDocument/2006/relationships/header" Target="header16.xml"/><Relationship Id="rId55" Type="http://schemas.openxmlformats.org/officeDocument/2006/relationships/header" Target="header19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7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53" Type="http://schemas.openxmlformats.org/officeDocument/2006/relationships/header" Target="header18.xml"/><Relationship Id="rId58" Type="http://schemas.openxmlformats.org/officeDocument/2006/relationships/footer" Target="footer18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footer" Target="footer8.xml"/><Relationship Id="rId43" Type="http://schemas.openxmlformats.org/officeDocument/2006/relationships/header" Target="header13.xml"/><Relationship Id="rId48" Type="http://schemas.openxmlformats.org/officeDocument/2006/relationships/hyperlink" Target="http://www.ncbi.nlm.nih.gov/entrez/query.fcgi?cmd=Retrieve&amp;db=PubMed&amp;dopt=Citation&amp;list_uids=15090378" TargetMode="External"/><Relationship Id="rId56" Type="http://schemas.openxmlformats.org/officeDocument/2006/relationships/footer" Target="footer17.xml"/><Relationship Id="rId8" Type="http://schemas.openxmlformats.org/officeDocument/2006/relationships/endnotes" Target="endnotes.xml"/><Relationship Id="rId51" Type="http://schemas.openxmlformats.org/officeDocument/2006/relationships/header" Target="header17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8.xml"/><Relationship Id="rId38" Type="http://schemas.openxmlformats.org/officeDocument/2006/relationships/footer" Target="footer10.xml"/><Relationship Id="rId46" Type="http://schemas.openxmlformats.org/officeDocument/2006/relationships/header" Target="header15.xm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eader" Target="header12.xml"/><Relationship Id="rId54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49" Type="http://schemas.openxmlformats.org/officeDocument/2006/relationships/hyperlink" Target="http://www.ncbi.nlm.nih.gov/entrez/query.fcgi?cmd=Retrieve&amp;db=PubMed&amp;dopt=Citation&amp;list_uids=6337002" TargetMode="External"/><Relationship Id="rId57" Type="http://schemas.openxmlformats.org/officeDocument/2006/relationships/header" Target="header20.xm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44" Type="http://schemas.openxmlformats.org/officeDocument/2006/relationships/header" Target="header14.xml"/><Relationship Id="rId52" Type="http://schemas.openxmlformats.org/officeDocument/2006/relationships/footer" Target="footer15.xm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1880EA-FD9C-4898-A5E3-5DCD80FFE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169</TotalTime>
  <Pages>20</Pages>
  <Words>1795</Words>
  <Characters>9698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12</cp:revision>
  <cp:lastPrinted>2009-11-04T00:12:00Z</cp:lastPrinted>
  <dcterms:created xsi:type="dcterms:W3CDTF">2018-10-05T15:07:00Z</dcterms:created>
  <dcterms:modified xsi:type="dcterms:W3CDTF">2018-10-08T16:31:00Z</dcterms:modified>
</cp:coreProperties>
</file>