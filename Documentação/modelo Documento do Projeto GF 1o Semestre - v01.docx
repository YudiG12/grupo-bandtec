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49504F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D1845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D1845" w:rsidP="0017304A">
      <w:r>
        <w:pict w14:anchorId="5A7940FA">
          <v:shape id="_x0000_i1033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242B4F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242B4F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D1845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D1845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D1845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49504F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  <w:bookmarkStart w:id="21" w:name="_GoBack"/>
      <w:bookmarkEnd w:id="21"/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116BC36D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0F98DD72" w:rsidR="00A66A93" w:rsidRDefault="00A66A93" w:rsidP="00A83609"/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2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2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49504F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D972DA" w14:textId="77777777" w:rsidR="00242B4F" w:rsidRDefault="00242B4F">
      <w:r>
        <w:separator/>
      </w:r>
    </w:p>
    <w:p w14:paraId="6617EE35" w14:textId="77777777" w:rsidR="00242B4F" w:rsidRDefault="00242B4F"/>
    <w:p w14:paraId="3F1A5F5D" w14:textId="77777777" w:rsidR="00242B4F" w:rsidRDefault="00242B4F"/>
    <w:p w14:paraId="71C95324" w14:textId="77777777" w:rsidR="00242B4F" w:rsidRDefault="00242B4F"/>
  </w:endnote>
  <w:endnote w:type="continuationSeparator" w:id="0">
    <w:p w14:paraId="0FC1D311" w14:textId="77777777" w:rsidR="00242B4F" w:rsidRDefault="00242B4F">
      <w:r>
        <w:continuationSeparator/>
      </w:r>
    </w:p>
    <w:p w14:paraId="19CADC3D" w14:textId="77777777" w:rsidR="00242B4F" w:rsidRDefault="00242B4F"/>
    <w:p w14:paraId="166FD852" w14:textId="77777777" w:rsidR="00242B4F" w:rsidRDefault="00242B4F"/>
    <w:p w14:paraId="5BCA7231" w14:textId="77777777" w:rsidR="00242B4F" w:rsidRDefault="00242B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8FE02F" w14:textId="77777777" w:rsidR="00242B4F" w:rsidRDefault="00242B4F">
      <w:r>
        <w:separator/>
      </w:r>
    </w:p>
    <w:p w14:paraId="4898315B" w14:textId="77777777" w:rsidR="00242B4F" w:rsidRDefault="00242B4F"/>
    <w:p w14:paraId="11AA5870" w14:textId="77777777" w:rsidR="00242B4F" w:rsidRDefault="00242B4F"/>
    <w:p w14:paraId="4F0F7523" w14:textId="77777777" w:rsidR="00242B4F" w:rsidRDefault="00242B4F"/>
  </w:footnote>
  <w:footnote w:type="continuationSeparator" w:id="0">
    <w:p w14:paraId="68A3246D" w14:textId="77777777" w:rsidR="00242B4F" w:rsidRDefault="00242B4F">
      <w:r>
        <w:continuationSeparator/>
      </w:r>
    </w:p>
    <w:p w14:paraId="55B9630E" w14:textId="77777777" w:rsidR="00242B4F" w:rsidRDefault="00242B4F"/>
    <w:p w14:paraId="4419FAC9" w14:textId="77777777" w:rsidR="00242B4F" w:rsidRDefault="00242B4F"/>
    <w:p w14:paraId="33B6BDAC" w14:textId="77777777" w:rsidR="00242B4F" w:rsidRDefault="00242B4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7E62AC81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6AA1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42B4F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924CA29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6AA1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42B4F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57E3DE9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6AA1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242B4F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242B4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242B4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16D75DA2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6AA1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242B4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6FC1BC27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6AA1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242B4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7574BB46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86AA1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1DB28B-E0B3-405E-B4F8-082898020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2277</TotalTime>
  <Pages>25</Pages>
  <Words>2109</Words>
  <Characters>11394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32</cp:revision>
  <cp:lastPrinted>2009-11-04T00:12:00Z</cp:lastPrinted>
  <dcterms:created xsi:type="dcterms:W3CDTF">2018-10-05T15:07:00Z</dcterms:created>
  <dcterms:modified xsi:type="dcterms:W3CDTF">2018-11-26T20:05:00Z</dcterms:modified>
</cp:coreProperties>
</file>