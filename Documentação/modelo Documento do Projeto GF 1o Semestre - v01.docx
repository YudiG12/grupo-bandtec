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358E1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B35ECA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B35ECA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E13FDD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E13FDD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B35ECA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B35ECA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B35ECA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358E1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F3EF19D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6F07DF13" w:rsidR="00A66A93" w:rsidRDefault="00D57A97" w:rsidP="00D57A97">
      <w:pPr>
        <w:ind w:left="360"/>
      </w:pPr>
      <w:r>
        <w:tab/>
        <w:t>O sistema será exibido ao usuário através da aplicação web, que foi desenvol</w:t>
      </w:r>
      <w:r w:rsidR="00B35ECA">
        <w:t>vida em HTML, CSS e Javascript.</w:t>
      </w:r>
    </w:p>
    <w:p w14:paraId="1C05C5B4" w14:textId="2A75522C" w:rsidR="00B35ECA" w:rsidRDefault="00B35ECA" w:rsidP="00D57A97">
      <w:pPr>
        <w:ind w:left="3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3363C23F" wp14:editId="7BF965B3">
            <wp:simplePos x="13049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17246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F3E" w14:textId="661B464D" w:rsidR="00A66A93" w:rsidRPr="00192CAB" w:rsidRDefault="00A66A93" w:rsidP="00A66A93">
      <w:pPr>
        <w:pStyle w:val="Ttulo2"/>
        <w:rPr>
          <w:b/>
        </w:rPr>
      </w:pPr>
      <w:bookmarkStart w:id="21" w:name="_Toc512519602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104AB327" w:rsidR="00DB75FF" w:rsidRDefault="00B35ECA" w:rsidP="00DB75FF">
      <w:pPr>
        <w:pStyle w:val="PargrafodaLista"/>
        <w:jc w:val="left"/>
      </w:pPr>
      <w:r>
        <w:rPr>
          <w:b/>
        </w:rPr>
        <w:pict w14:anchorId="4A8AFBC4">
          <v:shape id="_x0000_i1030" type="#_x0000_t75" style="width:305.25pt;height:294pt">
            <v:imagedata r:id="rId42" o:title="Modelo_Logico"/>
          </v:shape>
        </w:pict>
      </w:r>
    </w:p>
    <w:p w14:paraId="22D6D02A" w14:textId="40D9611E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DB75FF">
        <w:rPr>
          <w:b/>
          <w:noProof/>
          <w:lang w:eastAsia="pt-BR"/>
        </w:rPr>
        <w:drawing>
          <wp:inline distT="0" distB="0" distL="0" distR="0" wp14:anchorId="1CC7927F" wp14:editId="2DA98685">
            <wp:extent cx="4810125" cy="3074020"/>
            <wp:effectExtent l="0" t="0" r="0" b="0"/>
            <wp:docPr id="21" name="Imagem 21" descr="C:\Users\aluno\AppData\Local\Microsoft\Windows\INetCache\Content.Word\Modelo_Concei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uno\AppData\Local\Microsoft\Windows\INetCache\Content.Word\Modelo_Conceitua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90" cy="307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ECA">
        <w:pict w14:anchorId="4169D359">
          <v:shape id="_x0000_i1031" type="#_x0000_t75" style="width:390pt;height:99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ECA">
        <w:rPr>
          <w:rFonts w:cs="Arial"/>
          <w:b/>
          <w:bCs/>
          <w:color w:val="000000"/>
        </w:rPr>
        <w:pict w14:anchorId="0B3AD852">
          <v:shape id="_x0000_i1032" type="#_x0000_t75" style="width:413.25pt;height:144.75pt">
            <v:imagedata r:id="rId46" o:title="Usuario"/>
          </v:shape>
        </w:pict>
      </w:r>
      <w:r w:rsidR="00B35ECA">
        <w:rPr>
          <w:rFonts w:cs="Arial"/>
          <w:b/>
          <w:bCs/>
          <w:color w:val="000000"/>
        </w:rPr>
        <w:pict w14:anchorId="2A3E6D8C">
          <v:shape id="_x0000_i1033" type="#_x0000_t75" style="width:413.25pt;height:154.5pt">
            <v:imagedata r:id="rId47" o:title="Internação"/>
          </v:shape>
        </w:pict>
      </w:r>
      <w:r w:rsidR="00B35ECA">
        <w:rPr>
          <w:rFonts w:cs="Arial"/>
          <w:b/>
          <w:bCs/>
          <w:color w:val="000000"/>
        </w:rPr>
        <w:pict w14:anchorId="04403726">
          <v:shape id="_x0000_i1034" type="#_x0000_t75" style="width:413.25pt;height:174.75pt">
            <v:imagedata r:id="rId48" o:title="Recem-Nascido"/>
          </v:shape>
        </w:pict>
      </w:r>
      <w:r w:rsidR="00B35ECA">
        <w:lastRenderedPageBreak/>
        <w:pict w14:anchorId="2EC8AA00">
          <v:shape id="_x0000_i1035" type="#_x0000_t75" style="width:414.75pt;height:225pt">
            <v:imagedata r:id="rId49" o:title="Estatistica"/>
          </v:shape>
        </w:pict>
      </w:r>
      <w:r w:rsidR="00B35ECA">
        <w:pict w14:anchorId="556E14EA">
          <v:shape id="_x0000_i1036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7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144DCFCA" w14:textId="77777777" w:rsidR="00833B6D" w:rsidRDefault="00833B6D" w:rsidP="00E54AEC"/>
    <w:p w14:paraId="0BDCC5AA" w14:textId="327A5320" w:rsidR="00E54AEC" w:rsidRDefault="00E54AEC" w:rsidP="008F3EFD"/>
    <w:p w14:paraId="26810C4A" w14:textId="3F600284" w:rsidR="00E54AEC" w:rsidRDefault="00E54AEC" w:rsidP="008F3EFD"/>
    <w:p w14:paraId="614D6754" w14:textId="77777777" w:rsidR="00E54AEC" w:rsidRDefault="00E54AEC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</w:t>
      </w:r>
      <w:r>
        <w:lastRenderedPageBreak/>
        <w:t xml:space="preserve">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26F13BF1" w:rsidR="00370E34" w:rsidRPr="00E14D32" w:rsidRDefault="00DF07FB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2358E1" w:rsidP="00E14D32">
      <w:pPr>
        <w:pStyle w:val="FolhadeRostodosCaptulos"/>
        <w:jc w:val="both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0" w:name="_Toc512519609"/>
      <w:bookmarkStart w:id="31" w:name="_GoBack"/>
      <w:bookmarkEnd w:id="31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3"/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0"/>
          <w:headerReference w:type="default" r:id="rId71"/>
          <w:footerReference w:type="default" r:id="rId72"/>
          <w:headerReference w:type="first" r:id="rId73"/>
          <w:footerReference w:type="first" r:id="rId7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5"/>
      <w:footerReference w:type="default" r:id="rId76"/>
      <w:headerReference w:type="first" r:id="rId77"/>
      <w:footerReference w:type="first" r:id="rId7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E5EE7D" w14:textId="77777777" w:rsidR="00E13FDD" w:rsidRDefault="00E13FDD">
      <w:r>
        <w:separator/>
      </w:r>
    </w:p>
    <w:p w14:paraId="45FAF286" w14:textId="77777777" w:rsidR="00E13FDD" w:rsidRDefault="00E13FDD"/>
    <w:p w14:paraId="4736E99A" w14:textId="77777777" w:rsidR="00E13FDD" w:rsidRDefault="00E13FDD"/>
    <w:p w14:paraId="20AC9A81" w14:textId="77777777" w:rsidR="00E13FDD" w:rsidRDefault="00E13FDD"/>
  </w:endnote>
  <w:endnote w:type="continuationSeparator" w:id="0">
    <w:p w14:paraId="34FDCC6E" w14:textId="77777777" w:rsidR="00E13FDD" w:rsidRDefault="00E13FDD">
      <w:r>
        <w:continuationSeparator/>
      </w:r>
    </w:p>
    <w:p w14:paraId="0798666A" w14:textId="77777777" w:rsidR="00E13FDD" w:rsidRDefault="00E13FDD"/>
    <w:p w14:paraId="7C9DAACC" w14:textId="77777777" w:rsidR="00E13FDD" w:rsidRDefault="00E13FDD"/>
    <w:p w14:paraId="47AE6073" w14:textId="77777777" w:rsidR="00E13FDD" w:rsidRDefault="00E13F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DB3621" w:rsidRDefault="00DB3621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DB3621" w:rsidRDefault="00DB3621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DB3621" w:rsidRDefault="00DB3621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DB3621" w:rsidRDefault="00DB3621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DB3621" w:rsidRDefault="00DB3621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DB3621" w:rsidRDefault="00DB3621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DB3621" w:rsidRDefault="00DB3621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DB3621" w:rsidRDefault="00DB3621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DB3621" w:rsidRDefault="00DB3621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DB3621" w:rsidRDefault="00DB3621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DB3621" w:rsidRDefault="00DB36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DB3621" w:rsidRDefault="00DB3621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DB3621" w:rsidRDefault="00DB3621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DB3621" w:rsidRDefault="00DB362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DB3621" w:rsidRDefault="00DB3621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DB3621" w:rsidRDefault="00DB3621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DB3621" w:rsidRDefault="00DB3621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DB3621" w:rsidRDefault="00DB3621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DB3621" w:rsidRDefault="00DB36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2546D0" w14:textId="77777777" w:rsidR="00E13FDD" w:rsidRDefault="00E13FDD">
      <w:r>
        <w:separator/>
      </w:r>
    </w:p>
    <w:p w14:paraId="7D1A7B0A" w14:textId="77777777" w:rsidR="00E13FDD" w:rsidRDefault="00E13FDD"/>
    <w:p w14:paraId="7BEF3AE5" w14:textId="77777777" w:rsidR="00E13FDD" w:rsidRDefault="00E13FDD"/>
    <w:p w14:paraId="23B36498" w14:textId="77777777" w:rsidR="00E13FDD" w:rsidRDefault="00E13FDD"/>
  </w:footnote>
  <w:footnote w:type="continuationSeparator" w:id="0">
    <w:p w14:paraId="53D3A64C" w14:textId="77777777" w:rsidR="00E13FDD" w:rsidRDefault="00E13FDD">
      <w:r>
        <w:continuationSeparator/>
      </w:r>
    </w:p>
    <w:p w14:paraId="799F81B4" w14:textId="77777777" w:rsidR="00E13FDD" w:rsidRDefault="00E13FDD"/>
    <w:p w14:paraId="773FDD42" w14:textId="77777777" w:rsidR="00E13FDD" w:rsidRDefault="00E13FDD"/>
    <w:p w14:paraId="68182B61" w14:textId="77777777" w:rsidR="00E13FDD" w:rsidRDefault="00E13FD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DB3621" w:rsidRDefault="00DB3621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DB3621" w:rsidRDefault="00DB3621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22CBD811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35ECA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DB3621" w:rsidRDefault="00DB3621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DB3621" w:rsidRDefault="00DB3621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E13FDD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DB3621" w:rsidRDefault="00DB3621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2853109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35ECA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DB3621" w:rsidRDefault="00DB3621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DB3621" w:rsidRDefault="00DB3621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DB3621" w:rsidRPr="00E37DB5" w:rsidRDefault="00DB3621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E13FDD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DB3621" w:rsidRDefault="00DB3621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5EE41BDC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35ECA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DB3621" w:rsidRPr="00E37DB5" w:rsidRDefault="00DB3621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DB3621" w:rsidRDefault="00E13FDD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DB3621">
      <w:rPr>
        <w:b/>
        <w:color w:val="808080"/>
        <w:sz w:val="20"/>
      </w:rPr>
      <w:t>REFERÊNCIAS</w:t>
    </w:r>
  </w:p>
  <w:p w14:paraId="45077818" w14:textId="77777777" w:rsidR="00DB3621" w:rsidRDefault="00DB3621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DB3621" w:rsidRDefault="00DB362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DB3621" w:rsidRPr="00E37DB5" w:rsidRDefault="00E13FD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DB3621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DB3621" w:rsidRPr="00E37DB5" w:rsidRDefault="00E13FDD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DB3621">
      <w:rPr>
        <w:b/>
        <w:color w:val="999999"/>
        <w:sz w:val="20"/>
        <w:szCs w:val="20"/>
      </w:rPr>
      <w:t>INTRODUÇÃO</w:t>
    </w:r>
  </w:p>
  <w:p w14:paraId="5870EA0A" w14:textId="77777777" w:rsidR="00DB3621" w:rsidRDefault="00DB3621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DB3621" w:rsidRDefault="00DB362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432046A2" w:rsidR="00DB3621" w:rsidRDefault="00DB3621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35ECA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DB3621" w:rsidRDefault="00DB3621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DB3621" w:rsidRPr="00E37DB5" w:rsidRDefault="00E13FDD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DB3621">
      <w:rPr>
        <w:b/>
        <w:color w:val="999999"/>
        <w:sz w:val="20"/>
        <w:szCs w:val="20"/>
      </w:rPr>
      <w:t>MATERIAL E MÉTODO</w:t>
    </w:r>
  </w:p>
  <w:p w14:paraId="6BFAFB9A" w14:textId="77777777" w:rsidR="00DB3621" w:rsidRDefault="00DB3621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12CC0BA1" w:rsidR="00DB3621" w:rsidRDefault="00DB3621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35ECA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DB3621" w:rsidRDefault="00DB36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DB3621" w:rsidRDefault="00E13FD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DB3621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35BBAC4D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35ECA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5ECA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3FDD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eader" Target="header13.xml"/><Relationship Id="rId68" Type="http://schemas.openxmlformats.org/officeDocument/2006/relationships/hyperlink" Target="http://www.ncbi.nlm.nih.gov/entrez/query.fcgi?cmd=Retrieve&amp;db=PubMed&amp;dopt=Citation&amp;list_uids=15090378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8.xml"/><Relationship Id="rId58" Type="http://schemas.openxmlformats.org/officeDocument/2006/relationships/header" Target="header11.xml"/><Relationship Id="rId66" Type="http://schemas.openxmlformats.org/officeDocument/2006/relationships/header" Target="header15.xml"/><Relationship Id="rId74" Type="http://schemas.openxmlformats.org/officeDocument/2006/relationships/footer" Target="footer16.xm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footer" Target="foot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header" Target="header14.xml"/><Relationship Id="rId69" Type="http://schemas.openxmlformats.org/officeDocument/2006/relationships/hyperlink" Target="http://www.ncbi.nlm.nih.gov/entrez/query.fcgi?cmd=Retrieve&amp;db=PubMed&amp;dopt=Citation&amp;list_uids=6337002" TargetMode="External"/><Relationship Id="rId77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footer" Target="footer15.xm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footer" Target="footer11.xml"/><Relationship Id="rId67" Type="http://schemas.openxmlformats.org/officeDocument/2006/relationships/footer" Target="footer14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image" Target="media/image31.png"/><Relationship Id="rId70" Type="http://schemas.openxmlformats.org/officeDocument/2006/relationships/header" Target="header16.xml"/><Relationship Id="rId75" Type="http://schemas.openxmlformats.org/officeDocument/2006/relationships/header" Target="header1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hyperlink" Target="https://insensorweb.azurewebsites.net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header" Target="header12.xml"/><Relationship Id="rId65" Type="http://schemas.openxmlformats.org/officeDocument/2006/relationships/footer" Target="footer13.xml"/><Relationship Id="rId73" Type="http://schemas.openxmlformats.org/officeDocument/2006/relationships/header" Target="header18.xml"/><Relationship Id="rId78" Type="http://schemas.openxmlformats.org/officeDocument/2006/relationships/footer" Target="footer1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footer" Target="footer17.xml"/><Relationship Id="rId7" Type="http://schemas.openxmlformats.org/officeDocument/2006/relationships/footnotes" Target="footnotes.xml"/><Relationship Id="rId71" Type="http://schemas.openxmlformats.org/officeDocument/2006/relationships/header" Target="header17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001065-5686-45AB-B53D-69528D3A1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2421</TotalTime>
  <Pages>30</Pages>
  <Words>2720</Words>
  <Characters>14693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48</cp:revision>
  <cp:lastPrinted>2009-11-04T00:12:00Z</cp:lastPrinted>
  <dcterms:created xsi:type="dcterms:W3CDTF">2018-10-05T15:07:00Z</dcterms:created>
  <dcterms:modified xsi:type="dcterms:W3CDTF">2018-12-04T17:35:00Z</dcterms:modified>
</cp:coreProperties>
</file>