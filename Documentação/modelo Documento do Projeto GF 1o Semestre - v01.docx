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DE2763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5468507C" w14:textId="3CBE48C2" w:rsidR="00D633C4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188DBDA7" w14:textId="30DE0EE6" w:rsidR="005E08F5" w:rsidRDefault="00D7222B" w:rsidP="005E08F5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60304829">
            <wp:extent cx="2355011" cy="2355011"/>
            <wp:effectExtent l="0" t="0" r="0" b="0"/>
            <wp:docPr id="4" name="Imagem 4" descr="E:\BANDTECERS\Artes\REVOADA\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3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44F11AC3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51BF0B2E" w14:textId="55D4DFBA" w:rsidR="005E08F5" w:rsidRDefault="002F3F42" w:rsidP="005E08F5">
      <w:pPr>
        <w:jc w:val="center"/>
        <w:rPr>
          <w:noProof/>
        </w:rPr>
      </w:pPr>
      <w:r w:rsidRPr="002F3F42">
        <w:rPr>
          <w:noProof/>
          <w:lang w:eastAsia="pt-BR"/>
        </w:rPr>
        <w:drawing>
          <wp:inline distT="0" distB="0" distL="0" distR="0" wp14:anchorId="57B2D585" wp14:editId="4FF03CB1">
            <wp:extent cx="2800350" cy="2371099"/>
            <wp:effectExtent l="0" t="0" r="0" b="0"/>
            <wp:docPr id="6" name="Imagem 6" descr="C:\Users\aluno\Desktop\grupo-bandtec\Artes\pngs\insens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no\Desktop\grupo-bandtec\Artes\pngs\insensor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4" b="6934"/>
                    <a:stretch/>
                  </pic:blipFill>
                  <pic:spPr bwMode="auto">
                    <a:xfrm>
                      <a:off x="0" y="0"/>
                      <a:ext cx="2801222" cy="23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2F3F42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Back-End</w:t>
      </w:r>
    </w:p>
    <w:p w14:paraId="5E40AD45" w14:textId="77777777" w:rsidR="007B3FAD" w:rsidRDefault="007B3FAD" w:rsidP="007B3FAD">
      <w:r>
        <w:tab/>
        <w:t>Matheus de Oliveira Rodrigues – Dev Team</w:t>
      </w:r>
    </w:p>
    <w:p w14:paraId="1B1CE603" w14:textId="19F24D37" w:rsidR="007B3FAD" w:rsidRDefault="007B3FAD" w:rsidP="007B3FAD">
      <w:r>
        <w:tab/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512519595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373DF828" w:rsidR="00BD4EF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7706" w14:textId="6DA3A78C" w:rsidR="009758EB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28F98EA7" w14:textId="77777777" w:rsidR="002D0EAF" w:rsidRDefault="002D0EAF" w:rsidP="009758EB"/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lastRenderedPageBreak/>
        <w:t>Andamento</w:t>
      </w:r>
      <w:r w:rsidR="009758EB" w:rsidRPr="009758EB">
        <w:rPr>
          <w:b/>
        </w:rPr>
        <w:t xml:space="preserve"> do projeto</w:t>
      </w:r>
    </w:p>
    <w:p w14:paraId="4C96A027" w14:textId="44BC3CE7" w:rsidR="009758EB" w:rsidRDefault="009758EB" w:rsidP="009758EB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</w:t>
      </w:r>
      <w:r w:rsidR="002D0EAF">
        <w:t>ara garantir que todos os membros da equipe tivessem o conhecimento de como est</w:t>
      </w:r>
      <w:r w:rsidR="002D0EAF">
        <w:t>á o progresso das tarefas.</w:t>
      </w:r>
    </w:p>
    <w:p w14:paraId="04794230" w14:textId="77777777" w:rsidR="002D0EAF" w:rsidRDefault="002D0EAF" w:rsidP="009758EB">
      <w:pPr>
        <w:ind w:left="360"/>
      </w:pP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4C2F147C" w:rsidR="002D0EAF" w:rsidRP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  <w:bookmarkStart w:id="14" w:name="_GoBack"/>
      <w:bookmarkEnd w:id="14"/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>Apresentar a lista dos requisitos, a classificação e o Product Backlog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3580F01" w14:textId="2904AAD5" w:rsidR="00F763BF" w:rsidRPr="00F763BF" w:rsidRDefault="005D063C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57F6A48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99EA5F" w14:textId="0403493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0C1138F" w14:textId="2137D88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A180EA6" w14:textId="59F76C4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E4D929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0002E46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F0C90EB" w14:textId="77777777" w:rsidTr="00F763BF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5D063C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63D8FBC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lastRenderedPageBreak/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65307988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4393919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444CA3C6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BFAC9C7" w14:textId="47203E0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4000E0A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3ED3E7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F24FE1B" w14:textId="338CE37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3528B9" w14:textId="6F6D8B0F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7683605" w14:textId="5438D3CD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07D4DF5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50708A4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610978C0" w:rsidR="005D063C" w:rsidRPr="0092039D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16661DC8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tab/>
        <w:t>Protótipos de telas:</w:t>
      </w:r>
    </w:p>
    <w:p w14:paraId="07FF4EBB" w14:textId="47796A22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17E96A01" w14:textId="2829C331" w:rsidR="0017304A" w:rsidRDefault="002F3F42" w:rsidP="0017304A">
      <w:r>
        <w:pict w14:anchorId="5A7940FA">
          <v:shape id="_x0000_i1026" type="#_x0000_t75" style="width:340.5pt;height:183.75pt">
            <v:imagedata r:id="rId21" o:title="1-login"/>
          </v:shape>
        </w:pict>
      </w:r>
    </w:p>
    <w:p w14:paraId="0429B8E5" w14:textId="3B974D7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Home</w:t>
      </w:r>
    </w:p>
    <w:p w14:paraId="7BF0BF7F" w14:textId="0E5D82D2" w:rsidR="0017304A" w:rsidRDefault="002F3F42" w:rsidP="0017304A">
      <w:r>
        <w:lastRenderedPageBreak/>
        <w:pict w14:anchorId="31946BC2">
          <v:shape id="_x0000_i1027" type="#_x0000_t75" style="width:340.5pt;height:185.25pt">
            <v:imagedata r:id="rId22" o:title="2-home"/>
          </v:shape>
        </w:pict>
      </w:r>
    </w:p>
    <w:p w14:paraId="3A1D7BAD" w14:textId="72D42AD8" w:rsidR="0017304A" w:rsidRDefault="00DE2763" w:rsidP="00DE2763">
      <w:pPr>
        <w:pStyle w:val="PargrafodaLista"/>
        <w:numPr>
          <w:ilvl w:val="0"/>
          <w:numId w:val="15"/>
        </w:numPr>
      </w:pPr>
      <w:r>
        <w:rPr>
          <w:noProof/>
        </w:rPr>
        <w:pict w14:anchorId="40EA241F">
          <v:shape id="_x0000_s1034" type="#_x0000_t75" style="position:absolute;left:0;text-align:left;margin-left:-.3pt;margin-top:20.9pt;width:340.5pt;height:188.25pt;z-index:-251658752;mso-position-horizontal-relative:text;mso-position-vertical-relative:text;mso-width-relative:page;mso-height-relative:page" wrapcoords="-48 0 -48 21514 21600 21514 21600 0 -48 0">
            <v:imagedata r:id="rId23" o:title="3-incubadoras"/>
            <w10:wrap type="tight"/>
          </v:shape>
        </w:pict>
      </w:r>
      <w:r w:rsidR="0017304A">
        <w:t xml:space="preserve"> Incubadoras</w:t>
      </w:r>
    </w:p>
    <w:p w14:paraId="79AB5097" w14:textId="77777777" w:rsidR="00B910B4" w:rsidRDefault="00B910B4" w:rsidP="0017304A"/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7505B532" w14:textId="426D3238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24BD3A" w14:textId="3AA6C198" w:rsidR="0017304A" w:rsidRDefault="002F3F42" w:rsidP="0017304A">
      <w:r>
        <w:pict w14:anchorId="6EE36296">
          <v:shape id="_x0000_i1028" type="#_x0000_t75" style="width:340.5pt;height:188.25pt">
            <v:imagedata r:id="rId24" o:title="4-detalhes"/>
          </v:shape>
        </w:pict>
      </w:r>
    </w:p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Dados</w:t>
      </w:r>
    </w:p>
    <w:p w14:paraId="4EBB8A49" w14:textId="42991817" w:rsidR="0017304A" w:rsidRDefault="00DE2763" w:rsidP="0017304A">
      <w:r>
        <w:lastRenderedPageBreak/>
        <w:pict w14:anchorId="008A9EDD">
          <v:shape id="_x0000_i1029" type="#_x0000_t75" style="width:340.5pt;height:184.5pt">
            <v:imagedata r:id="rId25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E2763" w:rsidP="00EB4A20">
      <w:r>
        <w:pict w14:anchorId="0449ECE6">
          <v:shape id="_x0000_i1030" type="#_x0000_t75" style="width:340.5pt;height:184.5pt">
            <v:imagedata r:id="rId26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>Apresentar o(s) Sprint Backlog(s) – O que do Product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DE2763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DE2763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3"/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5"/>
      <w:footerReference w:type="default" r:id="rId56"/>
      <w:headerReference w:type="first" r:id="rId57"/>
      <w:footerReference w:type="first" r:id="rId5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3BC39" w14:textId="77777777" w:rsidR="00DE2763" w:rsidRDefault="00DE2763">
      <w:r>
        <w:separator/>
      </w:r>
    </w:p>
    <w:p w14:paraId="1C48AC34" w14:textId="77777777" w:rsidR="00DE2763" w:rsidRDefault="00DE2763"/>
    <w:p w14:paraId="2B030409" w14:textId="77777777" w:rsidR="00DE2763" w:rsidRDefault="00DE2763"/>
    <w:p w14:paraId="2DBE8924" w14:textId="77777777" w:rsidR="00DE2763" w:rsidRDefault="00DE2763"/>
  </w:endnote>
  <w:endnote w:type="continuationSeparator" w:id="0">
    <w:p w14:paraId="6DC3F997" w14:textId="77777777" w:rsidR="00DE2763" w:rsidRDefault="00DE2763">
      <w:r>
        <w:continuationSeparator/>
      </w:r>
    </w:p>
    <w:p w14:paraId="124B0E0B" w14:textId="77777777" w:rsidR="00DE2763" w:rsidRDefault="00DE2763"/>
    <w:p w14:paraId="6466887F" w14:textId="77777777" w:rsidR="00DE2763" w:rsidRDefault="00DE2763"/>
    <w:p w14:paraId="4C8F5B6F" w14:textId="77777777" w:rsidR="00DE2763" w:rsidRDefault="00DE27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0925DC" w14:textId="77777777" w:rsidR="00DE2763" w:rsidRDefault="00DE2763">
      <w:r>
        <w:separator/>
      </w:r>
    </w:p>
    <w:p w14:paraId="7FFE4A1A" w14:textId="77777777" w:rsidR="00DE2763" w:rsidRDefault="00DE2763"/>
    <w:p w14:paraId="596DB7D6" w14:textId="77777777" w:rsidR="00DE2763" w:rsidRDefault="00DE2763"/>
    <w:p w14:paraId="61327843" w14:textId="77777777" w:rsidR="00DE2763" w:rsidRDefault="00DE2763"/>
  </w:footnote>
  <w:footnote w:type="continuationSeparator" w:id="0">
    <w:p w14:paraId="7737B70E" w14:textId="77777777" w:rsidR="00DE2763" w:rsidRDefault="00DE2763">
      <w:r>
        <w:continuationSeparator/>
      </w:r>
    </w:p>
    <w:p w14:paraId="2F76945D" w14:textId="77777777" w:rsidR="00DE2763" w:rsidRDefault="00DE2763"/>
    <w:p w14:paraId="73268C6C" w14:textId="77777777" w:rsidR="00DE2763" w:rsidRDefault="00DE2763"/>
    <w:p w14:paraId="28E606DE" w14:textId="77777777" w:rsidR="00DE2763" w:rsidRDefault="00DE276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555AE7" w:rsidRDefault="0099239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5567876">
          <wp:simplePos x="0" y="0"/>
          <wp:positionH relativeFrom="column">
            <wp:posOffset>-639912</wp:posOffset>
          </wp:positionH>
          <wp:positionV relativeFrom="paragraph">
            <wp:posOffset>-172720</wp:posOffset>
          </wp:positionV>
          <wp:extent cx="2061210" cy="524510"/>
          <wp:effectExtent l="0" t="0" r="0" b="0"/>
          <wp:wrapTight wrapText="bothSides">
            <wp:wrapPolygon edited="0">
              <wp:start x="1397" y="1569"/>
              <wp:lineTo x="0" y="3923"/>
              <wp:lineTo x="0" y="6276"/>
              <wp:lineTo x="2196" y="15690"/>
              <wp:lineTo x="2396" y="20397"/>
              <wp:lineTo x="3194" y="20397"/>
              <wp:lineTo x="21360" y="18828"/>
              <wp:lineTo x="21360" y="8630"/>
              <wp:lineTo x="17967" y="6276"/>
              <wp:lineTo x="5590" y="1569"/>
              <wp:lineTo x="1397" y="1569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78" t="17643" r="4876" b="17652"/>
                  <a:stretch/>
                </pic:blipFill>
                <pic:spPr bwMode="auto">
                  <a:xfrm>
                    <a:off x="0" y="0"/>
                    <a:ext cx="2061210" cy="5245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22B"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5A76CC02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0EAF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DE2763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5DECB761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0EAF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DE2763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24D970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0EAF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DE2763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DE2763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DE2763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217C0443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55A79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DE2763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3EA3D69E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55A79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DE2763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1613EF6F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0EAF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1.xml"/><Relationship Id="rId21" Type="http://schemas.openxmlformats.org/officeDocument/2006/relationships/image" Target="media/image7.png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header" Target="header16.xml"/><Relationship Id="rId55" Type="http://schemas.openxmlformats.org/officeDocument/2006/relationships/header" Target="header19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8.xml"/><Relationship Id="rId58" Type="http://schemas.openxmlformats.org/officeDocument/2006/relationships/footer" Target="footer18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footer" Target="footer8.xml"/><Relationship Id="rId43" Type="http://schemas.openxmlformats.org/officeDocument/2006/relationships/header" Target="header13.xml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56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8.xml"/><Relationship Id="rId38" Type="http://schemas.openxmlformats.org/officeDocument/2006/relationships/footer" Target="footer10.xml"/><Relationship Id="rId46" Type="http://schemas.openxmlformats.org/officeDocument/2006/relationships/header" Target="header15.xm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eader" Target="header12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49" Type="http://schemas.openxmlformats.org/officeDocument/2006/relationships/hyperlink" Target="http://www.ncbi.nlm.nih.gov/entrez/query.fcgi?cmd=Retrieve&amp;db=PubMed&amp;dopt=Citation&amp;list_uids=6337002" TargetMode="External"/><Relationship Id="rId57" Type="http://schemas.openxmlformats.org/officeDocument/2006/relationships/header" Target="header20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header" Target="header14.xml"/><Relationship Id="rId52" Type="http://schemas.openxmlformats.org/officeDocument/2006/relationships/footer" Target="footer15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0BE99-DA22-4189-B2E6-F4595CCC1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396</TotalTime>
  <Pages>20</Pages>
  <Words>1920</Words>
  <Characters>10368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20</cp:revision>
  <cp:lastPrinted>2009-11-04T00:12:00Z</cp:lastPrinted>
  <dcterms:created xsi:type="dcterms:W3CDTF">2018-10-05T15:07:00Z</dcterms:created>
  <dcterms:modified xsi:type="dcterms:W3CDTF">2018-10-11T18:22:00Z</dcterms:modified>
</cp:coreProperties>
</file>