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F1254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468507C" w14:textId="3CBE48C2" w:rsidR="00D633C4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188DBDA7" w14:textId="30DE0EE6" w:rsidR="005E08F5" w:rsidRDefault="00D7222B" w:rsidP="005E08F5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60304829">
            <wp:extent cx="2355011" cy="2355011"/>
            <wp:effectExtent l="0" t="0" r="0" b="0"/>
            <wp:docPr id="4" name="Imagem 4" descr="E:\BANDTECERS\Artes\REVOADA\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3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  <w:bookmarkStart w:id="6" w:name="_GoBack"/>
      <w:bookmarkEnd w:id="6"/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44F11AC3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7" w:name="_Toc512519589"/>
      <w:bookmarkStart w:id="8" w:name="_Toc124080447"/>
      <w:r w:rsidRPr="00192CAB">
        <w:rPr>
          <w:b/>
        </w:rPr>
        <w:lastRenderedPageBreak/>
        <w:t>Problema / justificativa do projeto</w:t>
      </w:r>
      <w:bookmarkEnd w:id="7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9" w:name="_Toc512519590"/>
      <w:r w:rsidRPr="00192CAB">
        <w:rPr>
          <w:b/>
        </w:rPr>
        <w:t>contexto</w:t>
      </w:r>
      <w:bookmarkEnd w:id="9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D7222B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8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3580F01" w14:textId="2904AAD5" w:rsidR="00F763BF" w:rsidRPr="00F763BF" w:rsidRDefault="005D063C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57F6A48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99EA5F" w14:textId="0403493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0C1138F" w14:textId="2137D88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A180EA6" w14:textId="59F76C4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E4D929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0002E46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5D063C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63D8FBC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65307988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4393919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444CA3C6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BFAC9C7" w14:textId="47203E0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4000E0A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338CE37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07D4DF5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5D063C" w:rsidRPr="0092039D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16661DC8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D7222B" w:rsidP="0017304A">
      <w:r>
        <w:pict w14:anchorId="5A7940FA">
          <v:shape id="_x0000_i1027" type="#_x0000_t75" style="width:340.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D7222B" w:rsidP="0017304A">
      <w:r>
        <w:pict w14:anchorId="31946BC2">
          <v:shape id="_x0000_i1028" type="#_x0000_t75" style="width:340.5pt;height:185.25pt">
            <v:imagedata r:id="rId22" o:title="2-home"/>
          </v:shape>
        </w:pict>
      </w:r>
    </w:p>
    <w:p w14:paraId="3A1D7BAD" w14:textId="72D42AD8" w:rsidR="0017304A" w:rsidRDefault="000A59E1" w:rsidP="0017304A">
      <w:pPr>
        <w:pStyle w:val="PargrafodaLista"/>
        <w:numPr>
          <w:ilvl w:val="0"/>
          <w:numId w:val="48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8752;mso-position-horizontal-relative:text;mso-position-vertical-relative:text;mso-width-relative:page;mso-height-relative:page" wrapcoords="-48 0 -48 21514 21600 21514 21600 0 -48 0">
            <v:imagedata r:id="rId23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7505B532" w14:textId="426D3238" w:rsidR="0017304A" w:rsidRDefault="0017304A" w:rsidP="00B910B4">
      <w:pPr>
        <w:pStyle w:val="PargrafodaLista"/>
        <w:numPr>
          <w:ilvl w:val="0"/>
          <w:numId w:val="48"/>
        </w:numPr>
      </w:pPr>
      <w:r>
        <w:lastRenderedPageBreak/>
        <w:t xml:space="preserve"> Detalhes da incubadora</w:t>
      </w:r>
    </w:p>
    <w:p w14:paraId="4624BD3A" w14:textId="3AA6C198" w:rsidR="0017304A" w:rsidRDefault="000A59E1" w:rsidP="0017304A">
      <w:r>
        <w:pict w14:anchorId="6EE36296">
          <v:shape id="_x0000_i1029" type="#_x0000_t75" style="width:340.5pt;height:188.2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0A59E1" w:rsidP="0017304A">
      <w:r>
        <w:pict w14:anchorId="008A9EDD">
          <v:shape id="_x0000_i1030" type="#_x0000_t75" style="width:340.5pt;height:184.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0A59E1" w:rsidP="00EB4A20">
      <w:r>
        <w:pict w14:anchorId="0449ECE6">
          <v:shape id="_x0000_i1031" type="#_x0000_t75" style="width:340.5pt;height:184.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F1254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F1254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0A59E1">
        <w:fldChar w:fldCharType="begin"/>
      </w:r>
      <w:r w:rsidR="000A59E1">
        <w:instrText xml:space="preserve"> REF _Ref125307146 </w:instrText>
      </w:r>
      <w:r w:rsidR="000A59E1">
        <w:fldChar w:fldCharType="separate"/>
      </w:r>
      <w:r w:rsidR="008841DA">
        <w:t>CONCLUSÕES</w:t>
      </w:r>
      <w:r w:rsidR="000A59E1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B0DD22" w14:textId="77777777" w:rsidR="000A59E1" w:rsidRDefault="000A59E1">
      <w:r>
        <w:separator/>
      </w:r>
    </w:p>
    <w:p w14:paraId="38202D2E" w14:textId="77777777" w:rsidR="000A59E1" w:rsidRDefault="000A59E1"/>
    <w:p w14:paraId="457210A8" w14:textId="77777777" w:rsidR="000A59E1" w:rsidRDefault="000A59E1"/>
    <w:p w14:paraId="43F5D9CB" w14:textId="77777777" w:rsidR="000A59E1" w:rsidRDefault="000A59E1"/>
  </w:endnote>
  <w:endnote w:type="continuationSeparator" w:id="0">
    <w:p w14:paraId="299806B4" w14:textId="77777777" w:rsidR="000A59E1" w:rsidRDefault="000A59E1">
      <w:r>
        <w:continuationSeparator/>
      </w:r>
    </w:p>
    <w:p w14:paraId="4845DDDD" w14:textId="77777777" w:rsidR="000A59E1" w:rsidRDefault="000A59E1"/>
    <w:p w14:paraId="3B5D4326" w14:textId="77777777" w:rsidR="000A59E1" w:rsidRDefault="000A59E1"/>
    <w:p w14:paraId="03E5D6CF" w14:textId="77777777" w:rsidR="000A59E1" w:rsidRDefault="000A59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3E0CC" w14:textId="77777777" w:rsidR="000A59E1" w:rsidRDefault="000A59E1">
      <w:r>
        <w:separator/>
      </w:r>
    </w:p>
    <w:p w14:paraId="0C33C7FB" w14:textId="77777777" w:rsidR="000A59E1" w:rsidRDefault="000A59E1"/>
    <w:p w14:paraId="398BA1CE" w14:textId="77777777" w:rsidR="000A59E1" w:rsidRDefault="000A59E1"/>
    <w:p w14:paraId="3CCB2976" w14:textId="77777777" w:rsidR="000A59E1" w:rsidRDefault="000A59E1"/>
  </w:footnote>
  <w:footnote w:type="continuationSeparator" w:id="0">
    <w:p w14:paraId="4E3FFE87" w14:textId="77777777" w:rsidR="000A59E1" w:rsidRDefault="000A59E1">
      <w:r>
        <w:continuationSeparator/>
      </w:r>
    </w:p>
    <w:p w14:paraId="08145EEF" w14:textId="77777777" w:rsidR="000A59E1" w:rsidRDefault="000A59E1"/>
    <w:p w14:paraId="108A9ACB" w14:textId="77777777" w:rsidR="000A59E1" w:rsidRDefault="000A59E1"/>
    <w:p w14:paraId="3061186B" w14:textId="77777777" w:rsidR="000A59E1" w:rsidRDefault="000A59E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5567876">
          <wp:simplePos x="0" y="0"/>
          <wp:positionH relativeFrom="column">
            <wp:posOffset>-639912</wp:posOffset>
          </wp:positionH>
          <wp:positionV relativeFrom="paragraph">
            <wp:posOffset>-172720</wp:posOffset>
          </wp:positionV>
          <wp:extent cx="2061210" cy="524510"/>
          <wp:effectExtent l="0" t="0" r="0" b="0"/>
          <wp:wrapTight wrapText="bothSides">
            <wp:wrapPolygon edited="0">
              <wp:start x="1397" y="1569"/>
              <wp:lineTo x="0" y="3923"/>
              <wp:lineTo x="0" y="6276"/>
              <wp:lineTo x="2196" y="15690"/>
              <wp:lineTo x="2396" y="20397"/>
              <wp:lineTo x="3194" y="20397"/>
              <wp:lineTo x="21360" y="18828"/>
              <wp:lineTo x="21360" y="8630"/>
              <wp:lineTo x="17967" y="6276"/>
              <wp:lineTo x="5590" y="1569"/>
              <wp:lineTo x="1397" y="1569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78" t="17643" r="4876" b="17652"/>
                  <a:stretch/>
                </pic:blipFill>
                <pic:spPr bwMode="auto">
                  <a:xfrm>
                    <a:off x="0" y="0"/>
                    <a:ext cx="2061210" cy="5245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1C3593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A59E1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EC24D83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0A59E1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2C68F772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0A59E1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A59E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A59E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4C3C01F4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0A59E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6620C796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A59E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661D8D3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222B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6AE52-B1F6-4128-B84B-52390B7B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334</TotalTime>
  <Pages>20</Pages>
  <Words>1780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18</cp:revision>
  <cp:lastPrinted>2009-11-04T00:12:00Z</cp:lastPrinted>
  <dcterms:created xsi:type="dcterms:W3CDTF">2018-10-05T15:07:00Z</dcterms:created>
  <dcterms:modified xsi:type="dcterms:W3CDTF">2018-10-08T20:49:00Z</dcterms:modified>
</cp:coreProperties>
</file>