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C234C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7" w:name="_Toc512519589"/>
      <w:bookmarkStart w:id="8" w:name="_Toc124080447"/>
      <w:r w:rsidRPr="00192CAB">
        <w:rPr>
          <w:b/>
        </w:rPr>
        <w:lastRenderedPageBreak/>
        <w:t>Problema / justificativa do projeto</w:t>
      </w:r>
      <w:bookmarkEnd w:id="7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9" w:name="_Toc512519590"/>
      <w:r w:rsidRPr="00192CAB">
        <w:rPr>
          <w:b/>
        </w:rPr>
        <w:t>contexto</w:t>
      </w:r>
      <w:bookmarkEnd w:id="9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1714DD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8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4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54656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5680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704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875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p w14:paraId="631BA6BF" w14:textId="0BBC0AFE" w:rsidR="00EB4A20" w:rsidRPr="00192CAB" w:rsidRDefault="00EB4A20" w:rsidP="00BA3B57">
      <w:pPr>
        <w:rPr>
          <w:b/>
        </w:rPr>
      </w:pPr>
      <w:r w:rsidRPr="00192CAB">
        <w:rPr>
          <w:b/>
        </w:rPr>
        <w:lastRenderedPageBreak/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4C2F147C" w:rsidR="002D0EAF" w:rsidRP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lastRenderedPageBreak/>
        <w:tab/>
      </w:r>
    </w:p>
    <w:p w14:paraId="664F3A8F" w14:textId="3EAF08FA" w:rsidR="00C72277" w:rsidRDefault="00C72277" w:rsidP="00EB4A20">
      <w:r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632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1714DD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77777777" w:rsidR="00BA3B57" w:rsidRDefault="00BA3B57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1C234C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1824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1C234C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680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1714DD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1714DD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1714DD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7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772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9776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7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1C234C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C234C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3"/>
          <w:headerReference w:type="default" r:id="rId54"/>
          <w:footerReference w:type="default" r:id="rId55"/>
          <w:headerReference w:type="first" r:id="rId56"/>
          <w:footerReference w:type="first" r:id="rId57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EA29C4" w14:textId="77777777" w:rsidR="001C234C" w:rsidRDefault="001C234C">
      <w:r>
        <w:separator/>
      </w:r>
    </w:p>
    <w:p w14:paraId="2B5130DA" w14:textId="77777777" w:rsidR="001C234C" w:rsidRDefault="001C234C"/>
    <w:p w14:paraId="64CBDD35" w14:textId="77777777" w:rsidR="001C234C" w:rsidRDefault="001C234C"/>
    <w:p w14:paraId="7BF21510" w14:textId="77777777" w:rsidR="001C234C" w:rsidRDefault="001C234C"/>
  </w:endnote>
  <w:endnote w:type="continuationSeparator" w:id="0">
    <w:p w14:paraId="6F376C5E" w14:textId="77777777" w:rsidR="001C234C" w:rsidRDefault="001C234C">
      <w:r>
        <w:continuationSeparator/>
      </w:r>
    </w:p>
    <w:p w14:paraId="3C455293" w14:textId="77777777" w:rsidR="001C234C" w:rsidRDefault="001C234C"/>
    <w:p w14:paraId="4A7DB821" w14:textId="77777777" w:rsidR="001C234C" w:rsidRDefault="001C234C"/>
    <w:p w14:paraId="540DA4F3" w14:textId="77777777" w:rsidR="001C234C" w:rsidRDefault="001C23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916217" w14:textId="77777777" w:rsidR="001C234C" w:rsidRDefault="001C234C">
      <w:r>
        <w:separator/>
      </w:r>
    </w:p>
    <w:p w14:paraId="2E6CF615" w14:textId="77777777" w:rsidR="001C234C" w:rsidRDefault="001C234C"/>
    <w:p w14:paraId="2529426C" w14:textId="77777777" w:rsidR="001C234C" w:rsidRDefault="001C234C"/>
    <w:p w14:paraId="3AE5E4F4" w14:textId="77777777" w:rsidR="001C234C" w:rsidRDefault="001C234C"/>
  </w:footnote>
  <w:footnote w:type="continuationSeparator" w:id="0">
    <w:p w14:paraId="644CB5BE" w14:textId="77777777" w:rsidR="001C234C" w:rsidRDefault="001C234C">
      <w:r>
        <w:continuationSeparator/>
      </w:r>
    </w:p>
    <w:p w14:paraId="6DE53175" w14:textId="77777777" w:rsidR="001C234C" w:rsidRDefault="001C234C"/>
    <w:p w14:paraId="0CA743E0" w14:textId="77777777" w:rsidR="001C234C" w:rsidRDefault="001C234C"/>
    <w:p w14:paraId="07E3B149" w14:textId="77777777" w:rsidR="001C234C" w:rsidRDefault="001C234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555AE7" w:rsidRDefault="0099239D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222B"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59398ACA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714DD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1C234C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1C622FD1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714DD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1C234C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027FCEEC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714DD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1C234C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1C234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1C234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3EAB3820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714DD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1C234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2EE94CF6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714DD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1C234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52BDAF06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714DD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footer" Target="footer9.xml"/><Relationship Id="rId21" Type="http://schemas.openxmlformats.org/officeDocument/2006/relationships/image" Target="media/image7.png"/><Relationship Id="rId34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55" Type="http://schemas.openxmlformats.org/officeDocument/2006/relationships/footer" Target="footer15.xm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header" Target="header9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6.xml"/><Relationship Id="rId58" Type="http://schemas.openxmlformats.org/officeDocument/2006/relationships/header" Target="header19.xml"/><Relationship Id="rId5" Type="http://schemas.openxmlformats.org/officeDocument/2006/relationships/settings" Target="settings.xml"/><Relationship Id="rId61" Type="http://schemas.openxmlformats.org/officeDocument/2006/relationships/footer" Target="footer18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eader" Target="header18.xml"/><Relationship Id="rId8" Type="http://schemas.openxmlformats.org/officeDocument/2006/relationships/endnotes" Target="endnotes.xml"/><Relationship Id="rId51" Type="http://schemas.openxmlformats.org/officeDocument/2006/relationships/hyperlink" Target="http://www.ncbi.nlm.nih.gov/entrez/query.fcgi?cmd=Retrieve&amp;db=PubMed&amp;dopt=Citation&amp;list_uids=15090378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footer" Target="footer8.xml"/><Relationship Id="rId46" Type="http://schemas.openxmlformats.org/officeDocument/2006/relationships/header" Target="header13.xml"/><Relationship Id="rId59" Type="http://schemas.openxmlformats.org/officeDocument/2006/relationships/footer" Target="footer17.xml"/><Relationship Id="rId20" Type="http://schemas.openxmlformats.org/officeDocument/2006/relationships/image" Target="media/image6.jpeg"/><Relationship Id="rId41" Type="http://schemas.openxmlformats.org/officeDocument/2006/relationships/footer" Target="footer10.xml"/><Relationship Id="rId54" Type="http://schemas.openxmlformats.org/officeDocument/2006/relationships/header" Target="header17.xml"/><Relationship Id="rId62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8.xml"/><Relationship Id="rId49" Type="http://schemas.openxmlformats.org/officeDocument/2006/relationships/header" Target="header15.xml"/><Relationship Id="rId57" Type="http://schemas.openxmlformats.org/officeDocument/2006/relationships/footer" Target="footer16.xm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header" Target="header12.xml"/><Relationship Id="rId52" Type="http://schemas.openxmlformats.org/officeDocument/2006/relationships/hyperlink" Target="http://www.ncbi.nlm.nih.gov/entrez/query.fcgi?cmd=Retrieve&amp;db=PubMed&amp;dopt=Citation&amp;list_uids=6337002" TargetMode="External"/><Relationship Id="rId60" Type="http://schemas.openxmlformats.org/officeDocument/2006/relationships/header" Target="header20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19244-D182-46E8-9068-6DE973A3E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469</TotalTime>
  <Pages>1</Pages>
  <Words>1884</Words>
  <Characters>10174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26</cp:revision>
  <cp:lastPrinted>2009-11-04T00:12:00Z</cp:lastPrinted>
  <dcterms:created xsi:type="dcterms:W3CDTF">2018-10-05T15:07:00Z</dcterms:created>
  <dcterms:modified xsi:type="dcterms:W3CDTF">2018-10-19T18:20:00Z</dcterms:modified>
</cp:coreProperties>
</file>